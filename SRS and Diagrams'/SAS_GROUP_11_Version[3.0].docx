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A3CA3" w14:textId="5AE2C2BA" w:rsidR="00366984" w:rsidRDefault="2B90FB9F" w:rsidP="60F2C845">
      <w:pPr>
        <w:autoSpaceDE w:val="0"/>
        <w:autoSpaceDN w:val="0"/>
        <w:adjustRightInd w:val="0"/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60F2C845">
        <w:rPr>
          <w:rFonts w:ascii="Arial" w:eastAsia="Arial" w:hAnsi="Arial" w:cs="Arial"/>
          <w:b/>
          <w:bCs/>
          <w:sz w:val="44"/>
          <w:szCs w:val="44"/>
        </w:rPr>
        <w:t>Supermarket Automation Software (SAS)</w:t>
      </w:r>
    </w:p>
    <w:p w14:paraId="492334AC" w14:textId="77777777" w:rsidR="00445E61" w:rsidRDefault="00445E61" w:rsidP="60F2C845">
      <w:pPr>
        <w:autoSpaceDE w:val="0"/>
        <w:autoSpaceDN w:val="0"/>
        <w:adjustRightInd w:val="0"/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67D28DE0" w14:textId="77777777" w:rsidR="00445E61" w:rsidRPr="001D05F0" w:rsidRDefault="00445E61" w:rsidP="60F2C845">
      <w:pPr>
        <w:autoSpaceDE w:val="0"/>
        <w:autoSpaceDN w:val="0"/>
        <w:adjustRightInd w:val="0"/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2F914D2E" w14:textId="77777777" w:rsidR="008C7E96" w:rsidRPr="001D05F0" w:rsidRDefault="008C7E96" w:rsidP="001D05F0">
      <w:pPr>
        <w:pStyle w:val="Title"/>
        <w:rPr>
          <w:sz w:val="44"/>
          <w:szCs w:val="44"/>
        </w:rPr>
      </w:pPr>
      <w:r w:rsidRPr="001D05F0">
        <w:rPr>
          <w:sz w:val="44"/>
          <w:szCs w:val="44"/>
        </w:rPr>
        <w:fldChar w:fldCharType="begin"/>
      </w:r>
      <w:r w:rsidRPr="001D05F0">
        <w:rPr>
          <w:sz w:val="44"/>
          <w:szCs w:val="44"/>
        </w:rPr>
        <w:instrText xml:space="preserve"> TITLE  \* MERGEFORMAT </w:instrText>
      </w:r>
      <w:r w:rsidRPr="001D05F0">
        <w:rPr>
          <w:sz w:val="44"/>
          <w:szCs w:val="44"/>
        </w:rPr>
        <w:fldChar w:fldCharType="separate"/>
      </w:r>
      <w:r w:rsidR="00082D68" w:rsidRPr="001D05F0">
        <w:rPr>
          <w:sz w:val="44"/>
          <w:szCs w:val="44"/>
        </w:rPr>
        <w:t>Software Requirements Specification</w:t>
      </w:r>
      <w:r w:rsidRPr="001D05F0">
        <w:rPr>
          <w:sz w:val="44"/>
          <w:szCs w:val="44"/>
        </w:rPr>
        <w:fldChar w:fldCharType="end"/>
      </w:r>
    </w:p>
    <w:p w14:paraId="3F9689B0" w14:textId="31F7E981" w:rsidR="008C7E96" w:rsidRPr="001D05F0" w:rsidRDefault="009E129E" w:rsidP="001D05F0">
      <w:pPr>
        <w:pStyle w:val="Title"/>
        <w:rPr>
          <w:sz w:val="44"/>
          <w:szCs w:val="44"/>
        </w:rPr>
      </w:pPr>
      <w:r w:rsidRPr="60F2C845">
        <w:rPr>
          <w:sz w:val="44"/>
          <w:szCs w:val="44"/>
        </w:rPr>
        <w:t>Version &lt;</w:t>
      </w:r>
      <w:r w:rsidR="00AA53A1">
        <w:rPr>
          <w:sz w:val="44"/>
          <w:szCs w:val="44"/>
        </w:rPr>
        <w:t>3</w:t>
      </w:r>
      <w:r w:rsidR="008C7E96" w:rsidRPr="60F2C845">
        <w:rPr>
          <w:sz w:val="44"/>
          <w:szCs w:val="44"/>
        </w:rPr>
        <w:t>.0</w:t>
      </w:r>
      <w:r w:rsidR="328C688B" w:rsidRPr="60F2C845">
        <w:rPr>
          <w:sz w:val="44"/>
          <w:szCs w:val="44"/>
        </w:rPr>
        <w:t>&gt;</w:t>
      </w:r>
    </w:p>
    <w:p w14:paraId="672A6659" w14:textId="77777777" w:rsidR="008C7E96" w:rsidRDefault="008C7E96" w:rsidP="001D05F0">
      <w:pPr>
        <w:pStyle w:val="Title"/>
        <w:rPr>
          <w:sz w:val="28"/>
        </w:rPr>
      </w:pPr>
    </w:p>
    <w:p w14:paraId="0A37501D" w14:textId="77777777" w:rsidR="008C7E96" w:rsidRDefault="008C7E96" w:rsidP="001D05F0">
      <w:pPr>
        <w:jc w:val="center"/>
      </w:pPr>
    </w:p>
    <w:p w14:paraId="5DAB6C7B" w14:textId="77777777" w:rsidR="008C7E96" w:rsidRDefault="008C7E96">
      <w:pPr>
        <w:pStyle w:val="BodyText"/>
      </w:pPr>
    </w:p>
    <w:p w14:paraId="02EB378F" w14:textId="4954DEEF" w:rsidR="008C7E96" w:rsidRDefault="008C7E96" w:rsidP="60F2C845">
      <w:pPr>
        <w:pStyle w:val="BodyText"/>
        <w:ind w:left="0"/>
        <w:jc w:val="center"/>
        <w:sectPr w:rsidR="008C7E96" w:rsidSect="007272F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B08E8BD" w14:textId="77777777" w:rsidR="008C7E96" w:rsidRDefault="18ADE981" w:rsidP="08B1AE2D">
      <w:pPr>
        <w:pStyle w:val="Title"/>
      </w:pPr>
      <w:r w:rsidRPr="08B1AE2D">
        <w:lastRenderedPageBreak/>
        <w:t>Revision History</w:t>
      </w:r>
    </w:p>
    <w:tbl>
      <w:tblPr>
        <w:tblW w:w="952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8"/>
        <w:gridCol w:w="1154"/>
        <w:gridCol w:w="3751"/>
        <w:gridCol w:w="2308"/>
      </w:tblGrid>
      <w:tr w:rsidR="008C7E96" w14:paraId="515F3EAA" w14:textId="77777777" w:rsidTr="00AA53A1">
        <w:trPr>
          <w:trHeight w:val="538"/>
        </w:trPr>
        <w:tc>
          <w:tcPr>
            <w:tcW w:w="2308" w:type="dxa"/>
          </w:tcPr>
          <w:p w14:paraId="491072FA" w14:textId="77777777" w:rsidR="008C7E96" w:rsidRDefault="18ADE981" w:rsidP="08B1AE2D">
            <w:pPr>
              <w:pStyle w:val="Tabletext"/>
              <w:jc w:val="center"/>
              <w:rPr>
                <w:b/>
                <w:bCs/>
              </w:rPr>
            </w:pPr>
            <w:r w:rsidRPr="08B1AE2D">
              <w:rPr>
                <w:b/>
                <w:bCs/>
              </w:rPr>
              <w:t>Date</w:t>
            </w:r>
          </w:p>
        </w:tc>
        <w:tc>
          <w:tcPr>
            <w:tcW w:w="1154" w:type="dxa"/>
          </w:tcPr>
          <w:p w14:paraId="6B814A1E" w14:textId="77777777" w:rsidR="008C7E96" w:rsidRDefault="18ADE981" w:rsidP="08B1AE2D">
            <w:pPr>
              <w:pStyle w:val="Tabletext"/>
              <w:jc w:val="center"/>
              <w:rPr>
                <w:b/>
                <w:bCs/>
              </w:rPr>
            </w:pPr>
            <w:r w:rsidRPr="08B1AE2D">
              <w:rPr>
                <w:b/>
                <w:bCs/>
              </w:rPr>
              <w:t>Version</w:t>
            </w:r>
          </w:p>
        </w:tc>
        <w:tc>
          <w:tcPr>
            <w:tcW w:w="3751" w:type="dxa"/>
          </w:tcPr>
          <w:p w14:paraId="31FF54C8" w14:textId="77777777" w:rsidR="008C7E96" w:rsidRDefault="18ADE981" w:rsidP="08B1AE2D">
            <w:pPr>
              <w:pStyle w:val="Tabletext"/>
              <w:jc w:val="center"/>
              <w:rPr>
                <w:b/>
                <w:bCs/>
              </w:rPr>
            </w:pPr>
            <w:r w:rsidRPr="08B1AE2D">
              <w:rPr>
                <w:b/>
                <w:bCs/>
              </w:rPr>
              <w:t>Description</w:t>
            </w:r>
          </w:p>
        </w:tc>
        <w:tc>
          <w:tcPr>
            <w:tcW w:w="2308" w:type="dxa"/>
          </w:tcPr>
          <w:p w14:paraId="1C7DF0E4" w14:textId="77777777" w:rsidR="008C7E96" w:rsidRDefault="18ADE981" w:rsidP="08B1AE2D">
            <w:pPr>
              <w:pStyle w:val="Tabletext"/>
              <w:jc w:val="center"/>
              <w:rPr>
                <w:b/>
                <w:bCs/>
              </w:rPr>
            </w:pPr>
            <w:r w:rsidRPr="08B1AE2D">
              <w:rPr>
                <w:b/>
                <w:bCs/>
              </w:rPr>
              <w:t>Author</w:t>
            </w:r>
          </w:p>
        </w:tc>
      </w:tr>
      <w:tr w:rsidR="008C7E96" w14:paraId="28AF95D9" w14:textId="77777777" w:rsidTr="00AA53A1">
        <w:trPr>
          <w:trHeight w:val="523"/>
        </w:trPr>
        <w:tc>
          <w:tcPr>
            <w:tcW w:w="2308" w:type="dxa"/>
          </w:tcPr>
          <w:p w14:paraId="47C1F129" w14:textId="1F5A5E03" w:rsidR="008C7E96" w:rsidRDefault="1482D619" w:rsidP="08B1AE2D">
            <w:pPr>
              <w:pStyle w:val="Tabletext"/>
            </w:pPr>
            <w:r w:rsidRPr="08B1AE2D">
              <w:t>&lt;</w:t>
            </w:r>
            <w:r w:rsidR="6B16C4C7" w:rsidRPr="08B1AE2D">
              <w:t>04</w:t>
            </w:r>
            <w:r w:rsidRPr="08B1AE2D">
              <w:t>/</w:t>
            </w:r>
            <w:r w:rsidR="215E4F16" w:rsidRPr="08B1AE2D">
              <w:t>02</w:t>
            </w:r>
            <w:r w:rsidRPr="08B1AE2D">
              <w:t>/</w:t>
            </w:r>
            <w:r w:rsidR="64C6F936" w:rsidRPr="08B1AE2D">
              <w:t>2025</w:t>
            </w:r>
            <w:r w:rsidR="18ADE981" w:rsidRPr="08B1AE2D">
              <w:t>&gt;</w:t>
            </w:r>
          </w:p>
        </w:tc>
        <w:tc>
          <w:tcPr>
            <w:tcW w:w="1154" w:type="dxa"/>
          </w:tcPr>
          <w:p w14:paraId="013EDAA3" w14:textId="77777777" w:rsidR="008C7E96" w:rsidRDefault="68709832" w:rsidP="08B1AE2D">
            <w:pPr>
              <w:pStyle w:val="Tabletext"/>
            </w:pPr>
            <w:r w:rsidRPr="08B1AE2D">
              <w:t>&lt;1.0</w:t>
            </w:r>
            <w:r w:rsidR="18ADE981" w:rsidRPr="08B1AE2D">
              <w:t>&gt;</w:t>
            </w:r>
          </w:p>
        </w:tc>
        <w:tc>
          <w:tcPr>
            <w:tcW w:w="3751" w:type="dxa"/>
          </w:tcPr>
          <w:p w14:paraId="2DE04F44" w14:textId="77777777" w:rsidR="008C7E96" w:rsidRDefault="68709832" w:rsidP="08B1AE2D">
            <w:pPr>
              <w:pStyle w:val="Tabletext"/>
              <w:jc w:val="center"/>
            </w:pPr>
            <w:r w:rsidRPr="08B1AE2D">
              <w:t>SRS 1.0</w:t>
            </w:r>
          </w:p>
        </w:tc>
        <w:tc>
          <w:tcPr>
            <w:tcW w:w="2308" w:type="dxa"/>
          </w:tcPr>
          <w:p w14:paraId="081533ED" w14:textId="63929FB4" w:rsidR="008C7E96" w:rsidRDefault="1482D619" w:rsidP="08B1AE2D">
            <w:pPr>
              <w:pStyle w:val="Tabletext"/>
              <w:jc w:val="center"/>
            </w:pPr>
            <w:r w:rsidRPr="08B1AE2D">
              <w:t>Group-1</w:t>
            </w:r>
            <w:r w:rsidR="1ED75C65" w:rsidRPr="08B1AE2D">
              <w:t>1</w:t>
            </w:r>
          </w:p>
        </w:tc>
      </w:tr>
      <w:tr w:rsidR="002A183F" w14:paraId="39056878" w14:textId="77777777" w:rsidTr="00AA53A1">
        <w:trPr>
          <w:trHeight w:val="523"/>
        </w:trPr>
        <w:tc>
          <w:tcPr>
            <w:tcW w:w="2308" w:type="dxa"/>
          </w:tcPr>
          <w:p w14:paraId="3FDBED5D" w14:textId="2781D4B6" w:rsidR="002A183F" w:rsidRPr="08B1AE2D" w:rsidRDefault="002A183F" w:rsidP="00AA53A1">
            <w:pPr>
              <w:pStyle w:val="Tabletext"/>
              <w:tabs>
                <w:tab w:val="right" w:pos="2092"/>
              </w:tabs>
            </w:pPr>
            <w:r w:rsidRPr="08B1AE2D">
              <w:t>&lt;</w:t>
            </w:r>
            <w:r>
              <w:t>11</w:t>
            </w:r>
            <w:r w:rsidRPr="08B1AE2D">
              <w:t>/02/2025&gt;</w:t>
            </w:r>
            <w:r w:rsidR="00AA53A1">
              <w:tab/>
            </w:r>
          </w:p>
        </w:tc>
        <w:tc>
          <w:tcPr>
            <w:tcW w:w="1154" w:type="dxa"/>
          </w:tcPr>
          <w:p w14:paraId="732DE29F" w14:textId="43C129BE" w:rsidR="002A183F" w:rsidRPr="08B1AE2D" w:rsidRDefault="002A183F" w:rsidP="002A183F">
            <w:pPr>
              <w:pStyle w:val="Tabletext"/>
            </w:pPr>
            <w:r w:rsidRPr="08B1AE2D">
              <w:t>&lt;</w:t>
            </w:r>
            <w:r>
              <w:t>2</w:t>
            </w:r>
            <w:r w:rsidRPr="08B1AE2D">
              <w:t>.0&gt;</w:t>
            </w:r>
          </w:p>
        </w:tc>
        <w:tc>
          <w:tcPr>
            <w:tcW w:w="3751" w:type="dxa"/>
          </w:tcPr>
          <w:p w14:paraId="425BE5CC" w14:textId="7F39D73D" w:rsidR="002A183F" w:rsidRPr="08B1AE2D" w:rsidRDefault="002A183F" w:rsidP="002A183F">
            <w:pPr>
              <w:pStyle w:val="Tabletext"/>
              <w:jc w:val="center"/>
            </w:pPr>
            <w:r w:rsidRPr="08B1AE2D">
              <w:t xml:space="preserve">SRS </w:t>
            </w:r>
            <w:r>
              <w:t>2</w:t>
            </w:r>
            <w:r w:rsidRPr="08B1AE2D">
              <w:t>.0</w:t>
            </w:r>
          </w:p>
        </w:tc>
        <w:tc>
          <w:tcPr>
            <w:tcW w:w="2308" w:type="dxa"/>
          </w:tcPr>
          <w:p w14:paraId="5A8B9CA6" w14:textId="1AB3F13D" w:rsidR="002A183F" w:rsidRPr="08B1AE2D" w:rsidRDefault="002A183F" w:rsidP="002A183F">
            <w:pPr>
              <w:pStyle w:val="Tabletext"/>
              <w:jc w:val="center"/>
            </w:pPr>
            <w:r w:rsidRPr="08B1AE2D">
              <w:t>Group-11</w:t>
            </w:r>
          </w:p>
        </w:tc>
      </w:tr>
      <w:tr w:rsidR="00AA53A1" w14:paraId="1F552DAA" w14:textId="77777777" w:rsidTr="00AA53A1">
        <w:trPr>
          <w:trHeight w:val="523"/>
        </w:trPr>
        <w:tc>
          <w:tcPr>
            <w:tcW w:w="2308" w:type="dxa"/>
          </w:tcPr>
          <w:p w14:paraId="05DCB046" w14:textId="0B66C0AA" w:rsidR="00AA53A1" w:rsidRPr="08B1AE2D" w:rsidRDefault="00AA53A1" w:rsidP="00AA53A1">
            <w:pPr>
              <w:pStyle w:val="Tabletext"/>
              <w:tabs>
                <w:tab w:val="right" w:pos="2092"/>
              </w:tabs>
            </w:pPr>
            <w:r>
              <w:t>&lt;04/03/2025&gt;</w:t>
            </w:r>
          </w:p>
        </w:tc>
        <w:tc>
          <w:tcPr>
            <w:tcW w:w="1154" w:type="dxa"/>
          </w:tcPr>
          <w:p w14:paraId="7E6325FF" w14:textId="58320B4B" w:rsidR="00AA53A1" w:rsidRPr="08B1AE2D" w:rsidRDefault="00AA53A1" w:rsidP="002A183F">
            <w:pPr>
              <w:pStyle w:val="Tabletext"/>
            </w:pPr>
            <w:r>
              <w:t>&lt;3.0&gt;</w:t>
            </w:r>
          </w:p>
        </w:tc>
        <w:tc>
          <w:tcPr>
            <w:tcW w:w="3751" w:type="dxa"/>
          </w:tcPr>
          <w:p w14:paraId="3CB5AD29" w14:textId="30C9C941" w:rsidR="00AA53A1" w:rsidRPr="08B1AE2D" w:rsidRDefault="00AA53A1" w:rsidP="002A183F">
            <w:pPr>
              <w:pStyle w:val="Tabletext"/>
              <w:jc w:val="center"/>
            </w:pPr>
            <w:r>
              <w:t>SRS 3.0</w:t>
            </w:r>
          </w:p>
        </w:tc>
        <w:tc>
          <w:tcPr>
            <w:tcW w:w="2308" w:type="dxa"/>
          </w:tcPr>
          <w:p w14:paraId="20C0CBBF" w14:textId="335C890E" w:rsidR="00AA53A1" w:rsidRPr="08B1AE2D" w:rsidRDefault="00AA53A1" w:rsidP="002A183F">
            <w:pPr>
              <w:pStyle w:val="Tabletext"/>
              <w:jc w:val="center"/>
            </w:pPr>
            <w:r>
              <w:t>Group-11</w:t>
            </w:r>
          </w:p>
        </w:tc>
      </w:tr>
    </w:tbl>
    <w:p w14:paraId="00B2AE4F" w14:textId="1A7D7679" w:rsidR="60F2C845" w:rsidRDefault="60F2C845" w:rsidP="08B1AE2D"/>
    <w:p w14:paraId="7D503169" w14:textId="2F4C7F5B" w:rsidR="60F2C845" w:rsidRDefault="60F2C845" w:rsidP="08B1AE2D"/>
    <w:p w14:paraId="70D1D03F" w14:textId="4F328581" w:rsidR="60F2C845" w:rsidRDefault="60F2C845" w:rsidP="08B1AE2D"/>
    <w:p w14:paraId="6A05A809" w14:textId="77777777" w:rsidR="008C7E96" w:rsidRDefault="008C7E96" w:rsidP="08B1AE2D"/>
    <w:p w14:paraId="078683DD" w14:textId="2391F641" w:rsidR="008C7E96" w:rsidRDefault="00456839" w:rsidP="08B1AE2D">
      <w:pPr>
        <w:pStyle w:val="Title"/>
      </w:pPr>
      <w:r w:rsidRPr="08B1AE2D">
        <w:br w:type="page"/>
      </w:r>
      <w:r w:rsidR="529E58E5" w:rsidRPr="08B1AE2D">
        <w:lastRenderedPageBreak/>
        <w:t>Table of Contents</w:t>
      </w:r>
    </w:p>
    <w:p w14:paraId="6D4EE5C3" w14:textId="77C23FF0" w:rsidR="008C7E96" w:rsidRDefault="02FA1FF8">
      <w:pPr>
        <w:pStyle w:val="Title"/>
        <w:numPr>
          <w:ilvl w:val="0"/>
          <w:numId w:val="22"/>
        </w:numPr>
        <w:ind w:left="709" w:hanging="349"/>
        <w:jc w:val="left"/>
        <w:rPr>
          <w:rFonts w:ascii="Times New Roman" w:hAnsi="Times New Roman"/>
          <w:b w:val="0"/>
          <w:sz w:val="24"/>
          <w:szCs w:val="24"/>
        </w:rPr>
      </w:pPr>
      <w:r w:rsidRPr="08B1AE2D">
        <w:rPr>
          <w:rFonts w:ascii="Times New Roman" w:hAnsi="Times New Roman"/>
          <w:b w:val="0"/>
          <w:sz w:val="24"/>
          <w:szCs w:val="24"/>
        </w:rPr>
        <w:t>Introduction</w:t>
      </w:r>
    </w:p>
    <w:p w14:paraId="5F1DB8CF" w14:textId="66DCD9B3" w:rsidR="008C7E96" w:rsidRDefault="6444A0C3">
      <w:pPr>
        <w:pStyle w:val="Title"/>
        <w:numPr>
          <w:ilvl w:val="1"/>
          <w:numId w:val="22"/>
        </w:numPr>
        <w:jc w:val="left"/>
        <w:rPr>
          <w:rFonts w:ascii="Times New Roman" w:hAnsi="Times New Roman"/>
          <w:b w:val="0"/>
          <w:sz w:val="24"/>
          <w:szCs w:val="24"/>
        </w:rPr>
      </w:pPr>
      <w:r w:rsidRPr="08B1AE2D">
        <w:rPr>
          <w:rFonts w:ascii="Times New Roman" w:hAnsi="Times New Roman"/>
          <w:b w:val="0"/>
          <w:sz w:val="24"/>
          <w:szCs w:val="24"/>
        </w:rPr>
        <w:t>Purpose</w:t>
      </w:r>
    </w:p>
    <w:p w14:paraId="6AD00BA3" w14:textId="059A8692" w:rsidR="008C7E96" w:rsidRDefault="6444A0C3">
      <w:pPr>
        <w:pStyle w:val="Title"/>
        <w:numPr>
          <w:ilvl w:val="1"/>
          <w:numId w:val="22"/>
        </w:numPr>
        <w:jc w:val="left"/>
        <w:rPr>
          <w:rFonts w:ascii="Times New Roman" w:hAnsi="Times New Roman"/>
          <w:b w:val="0"/>
          <w:sz w:val="24"/>
          <w:szCs w:val="24"/>
        </w:rPr>
      </w:pPr>
      <w:r w:rsidRPr="08B1AE2D">
        <w:rPr>
          <w:rFonts w:ascii="Times New Roman" w:hAnsi="Times New Roman"/>
          <w:b w:val="0"/>
          <w:sz w:val="24"/>
          <w:szCs w:val="24"/>
        </w:rPr>
        <w:t>Scope</w:t>
      </w:r>
    </w:p>
    <w:p w14:paraId="6457C664" w14:textId="1B9C0942" w:rsidR="008C7E96" w:rsidRDefault="6444A0C3">
      <w:pPr>
        <w:pStyle w:val="Title"/>
        <w:numPr>
          <w:ilvl w:val="1"/>
          <w:numId w:val="22"/>
        </w:numPr>
        <w:jc w:val="left"/>
        <w:rPr>
          <w:rFonts w:ascii="Times New Roman" w:hAnsi="Times New Roman"/>
          <w:b w:val="0"/>
          <w:sz w:val="24"/>
          <w:szCs w:val="24"/>
        </w:rPr>
      </w:pPr>
      <w:r w:rsidRPr="08B1AE2D">
        <w:rPr>
          <w:rFonts w:ascii="Times New Roman" w:hAnsi="Times New Roman"/>
          <w:b w:val="0"/>
          <w:sz w:val="24"/>
          <w:szCs w:val="24"/>
        </w:rPr>
        <w:t>Definitions, Acronyms and Abbreviations</w:t>
      </w:r>
    </w:p>
    <w:p w14:paraId="3D6B30FB" w14:textId="15215FB9" w:rsidR="008C7E96" w:rsidRDefault="6444A0C3">
      <w:pPr>
        <w:pStyle w:val="Title"/>
        <w:numPr>
          <w:ilvl w:val="1"/>
          <w:numId w:val="22"/>
        </w:numPr>
        <w:jc w:val="left"/>
        <w:rPr>
          <w:rFonts w:ascii="Times New Roman" w:hAnsi="Times New Roman"/>
          <w:b w:val="0"/>
          <w:sz w:val="24"/>
          <w:szCs w:val="24"/>
        </w:rPr>
      </w:pPr>
      <w:r w:rsidRPr="08B1AE2D">
        <w:rPr>
          <w:rFonts w:ascii="Times New Roman" w:hAnsi="Times New Roman"/>
          <w:b w:val="0"/>
          <w:sz w:val="24"/>
          <w:szCs w:val="24"/>
        </w:rPr>
        <w:t>References</w:t>
      </w:r>
    </w:p>
    <w:p w14:paraId="146449E6" w14:textId="18FB382D" w:rsidR="008C7E96" w:rsidRDefault="6444A0C3">
      <w:pPr>
        <w:pStyle w:val="Title"/>
        <w:numPr>
          <w:ilvl w:val="1"/>
          <w:numId w:val="22"/>
        </w:numPr>
        <w:jc w:val="left"/>
        <w:rPr>
          <w:rFonts w:ascii="Times New Roman" w:hAnsi="Times New Roman"/>
          <w:b w:val="0"/>
          <w:sz w:val="24"/>
          <w:szCs w:val="24"/>
        </w:rPr>
      </w:pPr>
      <w:r w:rsidRPr="08B1AE2D">
        <w:rPr>
          <w:rFonts w:ascii="Times New Roman" w:hAnsi="Times New Roman"/>
          <w:b w:val="0"/>
          <w:sz w:val="24"/>
          <w:szCs w:val="24"/>
        </w:rPr>
        <w:t>Overview</w:t>
      </w:r>
    </w:p>
    <w:p w14:paraId="7ADF54A9" w14:textId="4A55604A" w:rsidR="008C7E96" w:rsidRDefault="3CE7131E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Overall Description</w:t>
      </w:r>
    </w:p>
    <w:p w14:paraId="2BCC22BC" w14:textId="0845FF12" w:rsidR="008C7E96" w:rsidRDefault="616F18E4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Product Perspective</w:t>
      </w:r>
    </w:p>
    <w:p w14:paraId="36E1A341" w14:textId="46BB6375" w:rsidR="008C7E96" w:rsidRDefault="616F18E4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Product Functions</w:t>
      </w:r>
    </w:p>
    <w:p w14:paraId="3E78CEC5" w14:textId="3551586A" w:rsidR="008C7E96" w:rsidRDefault="616F18E4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User characteristics</w:t>
      </w:r>
    </w:p>
    <w:p w14:paraId="0C1A9128" w14:textId="33E5D411" w:rsidR="008C7E96" w:rsidRDefault="616F18E4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Constraints</w:t>
      </w:r>
    </w:p>
    <w:p w14:paraId="7A2A0EDF" w14:textId="07C48B83" w:rsidR="008C7E96" w:rsidRDefault="616F18E4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Assumptions and Dependencies</w:t>
      </w:r>
    </w:p>
    <w:p w14:paraId="2C862628" w14:textId="3D5E35DA" w:rsidR="008C7E96" w:rsidRDefault="3CE7131E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Specific Requirements</w:t>
      </w:r>
    </w:p>
    <w:p w14:paraId="69C077D4" w14:textId="788BAD3F" w:rsidR="008C7E96" w:rsidRDefault="41A6F911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Functional Requirements</w:t>
      </w:r>
    </w:p>
    <w:p w14:paraId="44115EAD" w14:textId="444AA2B2" w:rsidR="008C7E96" w:rsidRDefault="41A6F911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8B1AE2D">
        <w:rPr>
          <w:sz w:val="24"/>
          <w:szCs w:val="24"/>
        </w:rPr>
        <w:t>Non-Functional Requirements</w:t>
      </w:r>
    </w:p>
    <w:p w14:paraId="3FA03800" w14:textId="138CBE2E" w:rsidR="002A183F" w:rsidRDefault="002A183F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Data Dictionary</w:t>
      </w:r>
    </w:p>
    <w:p w14:paraId="00912E52" w14:textId="0A00E958" w:rsidR="002A183F" w:rsidRDefault="002A183F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Login Table</w:t>
      </w:r>
    </w:p>
    <w:p w14:paraId="5CAABCDB" w14:textId="645960D2" w:rsidR="002A183F" w:rsidRDefault="002A183F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Item Table</w:t>
      </w:r>
    </w:p>
    <w:p w14:paraId="775ACB84" w14:textId="54D47A7E" w:rsidR="002A183F" w:rsidRDefault="002A183F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Customer Table</w:t>
      </w:r>
    </w:p>
    <w:p w14:paraId="2DFF076B" w14:textId="34AFB047" w:rsidR="002A183F" w:rsidRDefault="002A183F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Sales Table</w:t>
      </w:r>
    </w:p>
    <w:p w14:paraId="504266DD" w14:textId="09BF23DE" w:rsidR="002A183F" w:rsidRDefault="002A183F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Purchase Table</w:t>
      </w:r>
    </w:p>
    <w:p w14:paraId="30445BDD" w14:textId="383D2F8E" w:rsidR="002A183F" w:rsidRDefault="002A183F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Vendor Table</w:t>
      </w:r>
    </w:p>
    <w:p w14:paraId="6BA4B116" w14:textId="6194A102" w:rsidR="002A183F" w:rsidRDefault="00982A62" w:rsidP="002A183F">
      <w:pPr>
        <w:rPr>
          <w:sz w:val="24"/>
          <w:szCs w:val="24"/>
        </w:rPr>
      </w:pPr>
      <w:r>
        <w:rPr>
          <w:sz w:val="24"/>
          <w:szCs w:val="24"/>
        </w:rPr>
        <w:t xml:space="preserve">      5.</w:t>
      </w:r>
      <w:r>
        <w:rPr>
          <w:sz w:val="24"/>
          <w:szCs w:val="24"/>
        </w:rPr>
        <w:tab/>
        <w:t>Data Flow Diagram</w:t>
      </w:r>
    </w:p>
    <w:p w14:paraId="5DC006A7" w14:textId="725E94F9" w:rsidR="00982A62" w:rsidRDefault="00982A62" w:rsidP="002A183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5.1. Levels of DFD</w:t>
      </w:r>
    </w:p>
    <w:p w14:paraId="39E373C0" w14:textId="4E4008E9" w:rsidR="00982A62" w:rsidRDefault="00982A62" w:rsidP="002A183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5.2. Level 0 DFD Diagram</w:t>
      </w:r>
    </w:p>
    <w:p w14:paraId="557CFBE4" w14:textId="7EEB0B8C" w:rsidR="00AA53A1" w:rsidRDefault="00982A62" w:rsidP="00AA53A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5.3. Level </w:t>
      </w:r>
      <w:r w:rsidR="00C91869">
        <w:rPr>
          <w:sz w:val="24"/>
          <w:szCs w:val="24"/>
        </w:rPr>
        <w:t>1</w:t>
      </w:r>
      <w:r>
        <w:rPr>
          <w:sz w:val="24"/>
          <w:szCs w:val="24"/>
        </w:rPr>
        <w:t xml:space="preserve"> DFD Diagram</w:t>
      </w:r>
    </w:p>
    <w:p w14:paraId="643FEA63" w14:textId="1AC2F9A7" w:rsidR="00AA53A1" w:rsidRDefault="00AA53A1" w:rsidP="00AA53A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5.4. </w:t>
      </w:r>
      <w:r w:rsidR="00AA41B1">
        <w:rPr>
          <w:sz w:val="24"/>
          <w:szCs w:val="24"/>
        </w:rPr>
        <w:t>ER Diagram</w:t>
      </w:r>
    </w:p>
    <w:p w14:paraId="4D646F14" w14:textId="79AA6F1A" w:rsidR="00AA41B1" w:rsidRDefault="00F37858" w:rsidP="00F3785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="00AA41B1">
        <w:rPr>
          <w:sz w:val="24"/>
          <w:szCs w:val="24"/>
        </w:rPr>
        <w:t xml:space="preserve">5.5. </w:t>
      </w:r>
      <w:r>
        <w:rPr>
          <w:sz w:val="24"/>
          <w:szCs w:val="24"/>
        </w:rPr>
        <w:t>Structure chart</w:t>
      </w:r>
    </w:p>
    <w:p w14:paraId="721F226D" w14:textId="64269D1D" w:rsidR="00F37858" w:rsidRDefault="00F37858" w:rsidP="00F3785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5.6. Use case Diagram</w:t>
      </w:r>
    </w:p>
    <w:p w14:paraId="7CC256CD" w14:textId="46C8F469" w:rsidR="00F37858" w:rsidRDefault="00F37858" w:rsidP="00F3785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5.7. Class Diagram </w:t>
      </w:r>
    </w:p>
    <w:p w14:paraId="63F86C39" w14:textId="3B541BAC" w:rsidR="00F37858" w:rsidRPr="002A183F" w:rsidRDefault="00F37858" w:rsidP="00F3785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5.8. Activity Diagram</w:t>
      </w:r>
    </w:p>
    <w:p w14:paraId="3104B3E8" w14:textId="1D1BF8D3" w:rsidR="002A183F" w:rsidRDefault="002A183F" w:rsidP="002A183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</w:t>
      </w:r>
    </w:p>
    <w:p w14:paraId="316D60F7" w14:textId="6CF5EC46" w:rsidR="008C7E96" w:rsidRDefault="008C7E96" w:rsidP="08B1AE2D">
      <w:pPr>
        <w:rPr>
          <w:sz w:val="24"/>
          <w:szCs w:val="24"/>
        </w:rPr>
      </w:pPr>
    </w:p>
    <w:p w14:paraId="173093F7" w14:textId="3DBBBAAA" w:rsidR="008C7E96" w:rsidRDefault="529E58E5" w:rsidP="08B1AE2D">
      <w:pPr>
        <w:pStyle w:val="Title"/>
        <w:rPr>
          <w:rFonts w:ascii="Times New Roman" w:hAnsi="Times New Roman"/>
          <w:sz w:val="24"/>
          <w:szCs w:val="24"/>
        </w:rPr>
      </w:pPr>
      <w:r w:rsidRPr="08B1AE2D">
        <w:t xml:space="preserve"> </w:t>
      </w:r>
      <w:r w:rsidR="00456839" w:rsidRPr="08B1AE2D">
        <w:br w:type="page"/>
      </w:r>
      <w:fldSimple w:instr="TITLE  \* MERGEFORMAT">
        <w:r w:rsidR="0C09570F">
          <w:t>Software Requirements Specification</w:t>
        </w:r>
      </w:fldSimple>
    </w:p>
    <w:p w14:paraId="11F4E204" w14:textId="0996F3DC" w:rsidR="08B1AE2D" w:rsidRDefault="08B1AE2D" w:rsidP="08B1AE2D"/>
    <w:p w14:paraId="0A9539DB" w14:textId="40F451F1" w:rsidR="18ADE981" w:rsidRPr="00A85FB6" w:rsidRDefault="18ADE981" w:rsidP="00A85FB6">
      <w:pPr>
        <w:pStyle w:val="Heading1"/>
        <w:rPr>
          <w:highlight w:val="lightGray"/>
        </w:rPr>
      </w:pPr>
      <w:bookmarkStart w:id="0" w:name="_Toc164477523"/>
      <w:r w:rsidRPr="00A85FB6">
        <w:t>Introduction</w:t>
      </w:r>
      <w:bookmarkEnd w:id="0"/>
    </w:p>
    <w:p w14:paraId="39EC13BE" w14:textId="77777777" w:rsidR="008C7E96" w:rsidRDefault="18ADE981" w:rsidP="08B1AE2D">
      <w:pPr>
        <w:pStyle w:val="Heading2"/>
        <w:rPr>
          <w:rFonts w:ascii="Times New Roman" w:hAnsi="Times New Roman"/>
          <w:i/>
          <w:iCs/>
          <w:sz w:val="24"/>
          <w:szCs w:val="24"/>
        </w:rPr>
      </w:pPr>
      <w:bookmarkStart w:id="1" w:name="_Toc164477524"/>
      <w:r w:rsidRPr="08B1AE2D">
        <w:rPr>
          <w:rFonts w:ascii="Times New Roman" w:hAnsi="Times New Roman"/>
          <w:i/>
          <w:iCs/>
          <w:sz w:val="24"/>
          <w:szCs w:val="24"/>
        </w:rPr>
        <w:t>Purpose</w:t>
      </w:r>
      <w:bookmarkEnd w:id="1"/>
    </w:p>
    <w:p w14:paraId="4101269C" w14:textId="2E3AC193" w:rsidR="08B1AE2D" w:rsidRDefault="08B1AE2D" w:rsidP="08B1AE2D">
      <w:pPr>
        <w:rPr>
          <w:sz w:val="24"/>
          <w:szCs w:val="24"/>
        </w:rPr>
      </w:pPr>
    </w:p>
    <w:p w14:paraId="60061E4C" w14:textId="319C6298" w:rsidR="005D3163" w:rsidRDefault="119F74D2" w:rsidP="08B1AE2D">
      <w:pPr>
        <w:widowControl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8B1AE2D">
        <w:rPr>
          <w:sz w:val="24"/>
          <w:szCs w:val="24"/>
        </w:rPr>
        <w:t>This document defines the functional and non-functional requirements for the Supermarket Automation Software (SAS).</w:t>
      </w:r>
      <w:r w:rsidR="40657367" w:rsidRPr="08B1AE2D">
        <w:rPr>
          <w:sz w:val="24"/>
          <w:szCs w:val="24"/>
        </w:rPr>
        <w:t xml:space="preserve"> This software aims to automate the sales, inventory management, and reporting processes of a supermarket, ensuring efficient operations and accurate record-keeping. The document will serve as a guide for developers, testers, and stakeholders to understand the system's requirements and functionalities.</w:t>
      </w:r>
    </w:p>
    <w:p w14:paraId="32C946A2" w14:textId="39AC686B" w:rsidR="08B1AE2D" w:rsidRDefault="08B1AE2D" w:rsidP="08B1AE2D">
      <w:pPr>
        <w:rPr>
          <w:sz w:val="24"/>
          <w:szCs w:val="24"/>
        </w:rPr>
      </w:pPr>
    </w:p>
    <w:p w14:paraId="4EE0E01C" w14:textId="220493F2" w:rsidR="18ADE981" w:rsidRDefault="18ADE981" w:rsidP="08B1AE2D">
      <w:pPr>
        <w:pStyle w:val="Heading2"/>
        <w:rPr>
          <w:rFonts w:ascii="Times New Roman" w:hAnsi="Times New Roman"/>
          <w:i/>
          <w:iCs/>
          <w:sz w:val="24"/>
          <w:szCs w:val="24"/>
        </w:rPr>
      </w:pPr>
      <w:bookmarkStart w:id="2" w:name="_Toc164477525"/>
      <w:r w:rsidRPr="08B1AE2D">
        <w:rPr>
          <w:rFonts w:ascii="Times New Roman" w:hAnsi="Times New Roman"/>
          <w:i/>
          <w:iCs/>
          <w:sz w:val="24"/>
          <w:szCs w:val="24"/>
        </w:rPr>
        <w:t>Scope</w:t>
      </w:r>
      <w:bookmarkEnd w:id="2"/>
    </w:p>
    <w:p w14:paraId="684BFFC4" w14:textId="5417EDA1" w:rsidR="08B1AE2D" w:rsidRDefault="08B1AE2D" w:rsidP="08B1AE2D">
      <w:pPr>
        <w:rPr>
          <w:sz w:val="24"/>
          <w:szCs w:val="24"/>
        </w:rPr>
      </w:pPr>
    </w:p>
    <w:p w14:paraId="25B16A85" w14:textId="1E6E2FAB" w:rsidR="00F71BE7" w:rsidRDefault="5BCB6CE0" w:rsidP="08B1AE2D">
      <w:pPr>
        <w:autoSpaceDE w:val="0"/>
        <w:autoSpaceDN w:val="0"/>
        <w:adjustRightInd w:val="0"/>
        <w:rPr>
          <w:sz w:val="24"/>
          <w:szCs w:val="24"/>
        </w:rPr>
      </w:pPr>
      <w:r w:rsidRPr="08B1AE2D">
        <w:rPr>
          <w:sz w:val="24"/>
          <w:szCs w:val="24"/>
        </w:rPr>
        <w:t xml:space="preserve">The </w:t>
      </w:r>
      <w:r w:rsidRPr="08B1AE2D">
        <w:rPr>
          <w:b/>
          <w:bCs/>
          <w:sz w:val="24"/>
          <w:szCs w:val="24"/>
        </w:rPr>
        <w:t>Supermarket Automation Software (SAS)</w:t>
      </w:r>
      <w:r w:rsidRPr="08B1AE2D">
        <w:rPr>
          <w:sz w:val="24"/>
          <w:szCs w:val="24"/>
        </w:rPr>
        <w:t xml:space="preserve"> will:</w:t>
      </w:r>
    </w:p>
    <w:p w14:paraId="342BC415" w14:textId="698FE11A" w:rsidR="00F71BE7" w:rsidRDefault="5BCB6CE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Automate sales transactions, including item scanning, bill generation, and inventory updates.</w:t>
      </w:r>
    </w:p>
    <w:p w14:paraId="3BB73ADB" w14:textId="7D228658" w:rsidR="00F71BE7" w:rsidRDefault="5BCB6CE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Maintain an up-to-date inventory of all items in the supermarket.</w:t>
      </w:r>
    </w:p>
    <w:p w14:paraId="747AA1BE" w14:textId="1C16E2A4" w:rsidR="00F71BE7" w:rsidRDefault="5BCB6CE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Provide sales statistics for any given day or period.</w:t>
      </w:r>
    </w:p>
    <w:p w14:paraId="78B127D7" w14:textId="5510315F" w:rsidR="00F71BE7" w:rsidRDefault="5BCB6CE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Allow the manager to update item prices and view inventory details.</w:t>
      </w:r>
    </w:p>
    <w:p w14:paraId="617428F4" w14:textId="152AF1A8" w:rsidR="00F71BE7" w:rsidRDefault="5BCB6CE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 xml:space="preserve">Support multiple user roles: </w:t>
      </w:r>
      <w:r w:rsidR="1DB05458" w:rsidRPr="08B1AE2D">
        <w:rPr>
          <w:sz w:val="24"/>
          <w:szCs w:val="24"/>
        </w:rPr>
        <w:t>Salesclerk</w:t>
      </w:r>
      <w:r w:rsidRPr="08B1AE2D">
        <w:rPr>
          <w:sz w:val="24"/>
          <w:szCs w:val="24"/>
        </w:rPr>
        <w:t>, Employee, and Manager.</w:t>
      </w:r>
    </w:p>
    <w:p w14:paraId="62486C05" w14:textId="6EDF7647" w:rsidR="00F71BE7" w:rsidRDefault="5BCB6CE0" w:rsidP="08B1AE2D">
      <w:pPr>
        <w:autoSpaceDE w:val="0"/>
        <w:autoSpaceDN w:val="0"/>
        <w:adjustRightInd w:val="0"/>
        <w:rPr>
          <w:sz w:val="24"/>
          <w:szCs w:val="24"/>
        </w:rPr>
      </w:pPr>
      <w:r w:rsidRPr="08B1AE2D">
        <w:rPr>
          <w:sz w:val="24"/>
          <w:szCs w:val="24"/>
        </w:rPr>
        <w:t>The software will be developed as a desktop application using Java and Java Swing for the user interface. It will integrate with a database to store inventory, sales, and user data.</w:t>
      </w:r>
    </w:p>
    <w:p w14:paraId="0D41D5D6" w14:textId="506E7B16" w:rsidR="08B1AE2D" w:rsidRDefault="08B1AE2D" w:rsidP="08B1AE2D">
      <w:pPr>
        <w:rPr>
          <w:i/>
          <w:iCs/>
          <w:sz w:val="24"/>
          <w:szCs w:val="24"/>
        </w:rPr>
      </w:pPr>
    </w:p>
    <w:p w14:paraId="65E7AD01" w14:textId="77777777" w:rsidR="008C7E96" w:rsidRDefault="18ADE981" w:rsidP="08B1AE2D">
      <w:pPr>
        <w:pStyle w:val="Heading2"/>
        <w:rPr>
          <w:rFonts w:ascii="Times New Roman" w:hAnsi="Times New Roman"/>
          <w:i/>
          <w:iCs/>
          <w:sz w:val="24"/>
          <w:szCs w:val="24"/>
        </w:rPr>
      </w:pPr>
      <w:bookmarkStart w:id="3" w:name="_Toc164477526"/>
      <w:r w:rsidRPr="08B1AE2D">
        <w:rPr>
          <w:rFonts w:ascii="Times New Roman" w:hAnsi="Times New Roman"/>
          <w:i/>
          <w:iCs/>
          <w:sz w:val="24"/>
          <w:szCs w:val="24"/>
        </w:rPr>
        <w:t>Definitions, Acronyms, and Abbreviations</w:t>
      </w:r>
      <w:bookmarkEnd w:id="3"/>
    </w:p>
    <w:p w14:paraId="30171FA9" w14:textId="0D9C6C22" w:rsidR="08B1AE2D" w:rsidRDefault="08B1AE2D" w:rsidP="08B1AE2D">
      <w:pPr>
        <w:rPr>
          <w:sz w:val="24"/>
          <w:szCs w:val="24"/>
        </w:rPr>
      </w:pPr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50"/>
        <w:gridCol w:w="7700"/>
      </w:tblGrid>
      <w:tr w:rsidR="00561420" w14:paraId="48062FDD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2BEBC012" w14:textId="77777777" w:rsidR="00561420" w:rsidRPr="00561420" w:rsidRDefault="1EB85508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Configuration</w:t>
            </w:r>
          </w:p>
        </w:tc>
        <w:tc>
          <w:tcPr>
            <w:tcW w:w="7700" w:type="dxa"/>
            <w:shd w:val="clear" w:color="auto" w:fill="auto"/>
          </w:tcPr>
          <w:p w14:paraId="1FA7BAE2" w14:textId="1369B96B" w:rsidR="00561420" w:rsidRPr="00561420" w:rsidRDefault="6923C76F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Supermarket Automation Software.</w:t>
            </w:r>
          </w:p>
        </w:tc>
      </w:tr>
      <w:tr w:rsidR="00561420" w14:paraId="27C79159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3DEE4456" w14:textId="77777777" w:rsidR="00561420" w:rsidRPr="00561420" w:rsidRDefault="3049B345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FAQ</w:t>
            </w:r>
          </w:p>
        </w:tc>
        <w:tc>
          <w:tcPr>
            <w:tcW w:w="7700" w:type="dxa"/>
            <w:shd w:val="clear" w:color="auto" w:fill="auto"/>
          </w:tcPr>
          <w:p w14:paraId="3003063A" w14:textId="77777777" w:rsidR="00561420" w:rsidRPr="00561420" w:rsidRDefault="3049B345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Frequently Asked Questions</w:t>
            </w:r>
          </w:p>
        </w:tc>
      </w:tr>
      <w:tr w:rsidR="00561420" w14:paraId="040710F2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6086C2E3" w14:textId="22667A18" w:rsidR="00561420" w:rsidRPr="00561420" w:rsidRDefault="17223624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SAS</w:t>
            </w:r>
          </w:p>
        </w:tc>
        <w:tc>
          <w:tcPr>
            <w:tcW w:w="7700" w:type="dxa"/>
            <w:shd w:val="clear" w:color="auto" w:fill="auto"/>
          </w:tcPr>
          <w:p w14:paraId="248B063B" w14:textId="7AEBD4D7" w:rsidR="00561420" w:rsidRPr="00561420" w:rsidRDefault="17223624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Software automation system</w:t>
            </w:r>
          </w:p>
        </w:tc>
      </w:tr>
      <w:tr w:rsidR="08B1AE2D" w14:paraId="48FA448C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491E2414" w14:textId="451F27D7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UI</w:t>
            </w:r>
          </w:p>
        </w:tc>
        <w:tc>
          <w:tcPr>
            <w:tcW w:w="7700" w:type="dxa"/>
            <w:shd w:val="clear" w:color="auto" w:fill="auto"/>
          </w:tcPr>
          <w:p w14:paraId="0769F575" w14:textId="76936AF7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User Interface.</w:t>
            </w:r>
          </w:p>
        </w:tc>
      </w:tr>
      <w:tr w:rsidR="08B1AE2D" w14:paraId="3CEBF380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1E2E6967" w14:textId="73DC7161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DB</w:t>
            </w:r>
          </w:p>
        </w:tc>
        <w:tc>
          <w:tcPr>
            <w:tcW w:w="7700" w:type="dxa"/>
            <w:shd w:val="clear" w:color="auto" w:fill="auto"/>
          </w:tcPr>
          <w:p w14:paraId="7F90D67C" w14:textId="3870D125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Database</w:t>
            </w:r>
          </w:p>
        </w:tc>
      </w:tr>
      <w:tr w:rsidR="08B1AE2D" w14:paraId="19FB8889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4D2423C6" w14:textId="1CBDD55B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Item</w:t>
            </w:r>
          </w:p>
        </w:tc>
        <w:tc>
          <w:tcPr>
            <w:tcW w:w="7700" w:type="dxa"/>
            <w:shd w:val="clear" w:color="auto" w:fill="auto"/>
          </w:tcPr>
          <w:p w14:paraId="1F7DE98F" w14:textId="31963612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A product sold in the supermarket.</w:t>
            </w:r>
          </w:p>
        </w:tc>
      </w:tr>
      <w:tr w:rsidR="08B1AE2D" w14:paraId="4BDBBFEE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06C69D9B" w14:textId="1C913BE1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 xml:space="preserve">Inventory </w:t>
            </w:r>
          </w:p>
        </w:tc>
        <w:tc>
          <w:tcPr>
            <w:tcW w:w="7700" w:type="dxa"/>
            <w:shd w:val="clear" w:color="auto" w:fill="auto"/>
          </w:tcPr>
          <w:p w14:paraId="07C73927" w14:textId="67CD641E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The stock of items available in the supermarket.</w:t>
            </w:r>
          </w:p>
        </w:tc>
      </w:tr>
      <w:tr w:rsidR="08B1AE2D" w14:paraId="1DF5727D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45706808" w14:textId="5E12355E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Transaction</w:t>
            </w:r>
          </w:p>
        </w:tc>
        <w:tc>
          <w:tcPr>
            <w:tcW w:w="7700" w:type="dxa"/>
            <w:shd w:val="clear" w:color="auto" w:fill="auto"/>
          </w:tcPr>
          <w:p w14:paraId="626A2AAF" w14:textId="4CE7EEE6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A sales transaction involving one or more items</w:t>
            </w:r>
          </w:p>
        </w:tc>
      </w:tr>
      <w:tr w:rsidR="08B1AE2D" w14:paraId="7223110D" w14:textId="77777777" w:rsidTr="08B1AE2D">
        <w:trPr>
          <w:trHeight w:val="300"/>
        </w:trPr>
        <w:tc>
          <w:tcPr>
            <w:tcW w:w="1650" w:type="dxa"/>
            <w:shd w:val="clear" w:color="auto" w:fill="auto"/>
          </w:tcPr>
          <w:p w14:paraId="5ABBF620" w14:textId="49EFCD3C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 xml:space="preserve">Sales Statistics </w:t>
            </w:r>
          </w:p>
        </w:tc>
        <w:tc>
          <w:tcPr>
            <w:tcW w:w="7700" w:type="dxa"/>
            <w:shd w:val="clear" w:color="auto" w:fill="auto"/>
          </w:tcPr>
          <w:p w14:paraId="5A56ADBC" w14:textId="6FB0D903" w:rsidR="06F1CA22" w:rsidRDefault="06F1CA22" w:rsidP="08B1AE2D">
            <w:pPr>
              <w:rPr>
                <w:sz w:val="24"/>
                <w:szCs w:val="24"/>
              </w:rPr>
            </w:pPr>
            <w:r w:rsidRPr="08B1AE2D">
              <w:rPr>
                <w:sz w:val="24"/>
                <w:szCs w:val="24"/>
              </w:rPr>
              <w:t>A report showing the quantity sold, price realized, and profit for items over a specific period.</w:t>
            </w:r>
          </w:p>
        </w:tc>
      </w:tr>
    </w:tbl>
    <w:p w14:paraId="16324BD9" w14:textId="45CDCAB2" w:rsidR="08B1AE2D" w:rsidRDefault="08B1AE2D" w:rsidP="08B1AE2D">
      <w:pPr>
        <w:pStyle w:val="Heading2"/>
        <w:numPr>
          <w:ilvl w:val="0"/>
          <w:numId w:val="0"/>
        </w:numPr>
        <w:rPr>
          <w:rFonts w:ascii="Times New Roman" w:hAnsi="Times New Roman"/>
          <w:i/>
          <w:iCs/>
          <w:sz w:val="24"/>
          <w:szCs w:val="24"/>
        </w:rPr>
      </w:pPr>
    </w:p>
    <w:p w14:paraId="787C648B" w14:textId="77777777" w:rsidR="005930D4" w:rsidRPr="005930D4" w:rsidRDefault="005930D4" w:rsidP="005930D4"/>
    <w:p w14:paraId="071E4E01" w14:textId="27CB751D" w:rsidR="008C7E96" w:rsidRDefault="18ADE981" w:rsidP="08B1AE2D">
      <w:pPr>
        <w:pStyle w:val="Heading2"/>
        <w:rPr>
          <w:rFonts w:ascii="Times New Roman" w:hAnsi="Times New Roman"/>
          <w:i/>
          <w:iCs/>
          <w:sz w:val="24"/>
          <w:szCs w:val="24"/>
        </w:rPr>
      </w:pPr>
      <w:bookmarkStart w:id="4" w:name="_Toc164477527"/>
      <w:r w:rsidRPr="08B1AE2D">
        <w:rPr>
          <w:rFonts w:ascii="Times New Roman" w:hAnsi="Times New Roman"/>
          <w:i/>
          <w:iCs/>
          <w:sz w:val="24"/>
          <w:szCs w:val="24"/>
        </w:rPr>
        <w:lastRenderedPageBreak/>
        <w:t>References</w:t>
      </w:r>
      <w:bookmarkEnd w:id="4"/>
    </w:p>
    <w:p w14:paraId="084E7012" w14:textId="67537EAD" w:rsidR="08B1AE2D" w:rsidRDefault="08B1AE2D" w:rsidP="08B1AE2D"/>
    <w:p w14:paraId="4DDBEF00" w14:textId="737D4E88" w:rsidR="00C31694" w:rsidRDefault="7D99C882" w:rsidP="08B1AE2D">
      <w:pPr>
        <w:rPr>
          <w:sz w:val="24"/>
          <w:szCs w:val="24"/>
        </w:rPr>
      </w:pPr>
      <w:r w:rsidRPr="08B1AE2D">
        <w:rPr>
          <w:sz w:val="24"/>
          <w:szCs w:val="24"/>
        </w:rPr>
        <w:t>The references are:</w:t>
      </w:r>
    </w:p>
    <w:p w14:paraId="32799944" w14:textId="2BD30149" w:rsidR="2AFA1170" w:rsidRDefault="2AFA1170">
      <w:pPr>
        <w:pStyle w:val="ListParagraph"/>
        <w:numPr>
          <w:ilvl w:val="0"/>
          <w:numId w:val="23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IEEE Std 830-1998: IEEE Recommended Practice for Software Requirements Specifications.</w:t>
      </w:r>
    </w:p>
    <w:p w14:paraId="6C68959F" w14:textId="68F94A24" w:rsidR="2AFA1170" w:rsidRDefault="2AFA1170">
      <w:pPr>
        <w:pStyle w:val="ListParagraph"/>
        <w:numPr>
          <w:ilvl w:val="0"/>
          <w:numId w:val="23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Problem statement provided for the assignment.</w:t>
      </w:r>
    </w:p>
    <w:p w14:paraId="3C1E6F97" w14:textId="62B8C1E6" w:rsidR="08B1AE2D" w:rsidRDefault="2AFA1170">
      <w:pPr>
        <w:pStyle w:val="ListParagraph"/>
        <w:numPr>
          <w:ilvl w:val="0"/>
          <w:numId w:val="23"/>
        </w:numPr>
        <w:spacing w:before="240" w:after="240"/>
        <w:rPr>
          <w:rFonts w:ascii="system-ui" w:eastAsia="system-ui" w:hAnsi="system-ui" w:cs="system-ui"/>
          <w:sz w:val="24"/>
          <w:szCs w:val="24"/>
        </w:rPr>
      </w:pPr>
      <w:r w:rsidRPr="08B1AE2D">
        <w:rPr>
          <w:sz w:val="24"/>
          <w:szCs w:val="24"/>
        </w:rPr>
        <w:t>Java and Java Swing documentation</w:t>
      </w:r>
      <w:r w:rsidRPr="08B1AE2D">
        <w:rPr>
          <w:rFonts w:ascii="system-ui" w:eastAsia="system-ui" w:hAnsi="system-ui" w:cs="system-ui"/>
          <w:sz w:val="24"/>
          <w:szCs w:val="24"/>
        </w:rPr>
        <w:t>.</w:t>
      </w:r>
    </w:p>
    <w:p w14:paraId="62037112" w14:textId="77777777" w:rsidR="00445E61" w:rsidRPr="00445E61" w:rsidRDefault="00445E61" w:rsidP="00445E61">
      <w:pPr>
        <w:pStyle w:val="ListParagraph"/>
        <w:spacing w:before="240" w:after="240"/>
        <w:rPr>
          <w:rFonts w:ascii="system-ui" w:eastAsia="system-ui" w:hAnsi="system-ui" w:cs="system-ui"/>
          <w:sz w:val="24"/>
          <w:szCs w:val="24"/>
        </w:rPr>
      </w:pPr>
    </w:p>
    <w:p w14:paraId="6C0E1DE5" w14:textId="77777777" w:rsidR="008C7E96" w:rsidRDefault="18ADE981" w:rsidP="08B1AE2D">
      <w:pPr>
        <w:pStyle w:val="Heading2"/>
        <w:rPr>
          <w:rFonts w:ascii="Times New Roman" w:hAnsi="Times New Roman"/>
          <w:i/>
          <w:iCs/>
          <w:sz w:val="24"/>
          <w:szCs w:val="24"/>
        </w:rPr>
      </w:pPr>
      <w:bookmarkStart w:id="5" w:name="_Toc164477528"/>
      <w:r w:rsidRPr="08B1AE2D">
        <w:rPr>
          <w:rFonts w:ascii="Times New Roman" w:hAnsi="Times New Roman"/>
          <w:i/>
          <w:iCs/>
          <w:sz w:val="24"/>
          <w:szCs w:val="24"/>
        </w:rPr>
        <w:t>Overview</w:t>
      </w:r>
      <w:bookmarkEnd w:id="5"/>
    </w:p>
    <w:p w14:paraId="3CF2D8B6" w14:textId="77777777" w:rsidR="0069489B" w:rsidRDefault="0069489B" w:rsidP="08B1AE2D"/>
    <w:p w14:paraId="1A640F9C" w14:textId="2A1BAF93" w:rsidR="2FAE1528" w:rsidRDefault="2FAE1528" w:rsidP="08B1AE2D">
      <w:pPr>
        <w:rPr>
          <w:sz w:val="24"/>
          <w:szCs w:val="24"/>
        </w:rPr>
      </w:pPr>
      <w:r w:rsidRPr="08B1AE2D">
        <w:rPr>
          <w:sz w:val="24"/>
          <w:szCs w:val="24"/>
        </w:rPr>
        <w:t xml:space="preserve">This document is organized into sections that describe the functional and non-functional requirements of the </w:t>
      </w:r>
      <w:r w:rsidRPr="08B1AE2D">
        <w:rPr>
          <w:b/>
          <w:bCs/>
          <w:sz w:val="24"/>
          <w:szCs w:val="24"/>
        </w:rPr>
        <w:t>Supermarket Automation Software (SAS)</w:t>
      </w:r>
      <w:r w:rsidRPr="08B1AE2D">
        <w:rPr>
          <w:sz w:val="24"/>
          <w:szCs w:val="24"/>
        </w:rPr>
        <w:t>. The functional requirements outline the system's capabilities, such as sales transaction processing, inventory management, and sales statistics generation. The non-functional requirements cover performance, usability, security, reliability, and scalability aspects of the system.</w:t>
      </w:r>
    </w:p>
    <w:p w14:paraId="17239D91" w14:textId="7C5B85A9" w:rsidR="2FAE1528" w:rsidRDefault="2FAE1528" w:rsidP="08B1AE2D">
      <w:pPr>
        <w:rPr>
          <w:sz w:val="24"/>
          <w:szCs w:val="24"/>
        </w:rPr>
      </w:pPr>
      <w:r w:rsidRPr="08B1AE2D">
        <w:rPr>
          <w:sz w:val="24"/>
          <w:szCs w:val="24"/>
        </w:rPr>
        <w:t>The subsequent sections of this document will provide detailed descriptions of the system's requirements, ensuring a clear understanding for all stakeholders involved in the development and implementation of the software.</w:t>
      </w:r>
    </w:p>
    <w:p w14:paraId="5A8B632A" w14:textId="43336D2E" w:rsidR="08B1AE2D" w:rsidRDefault="08B1AE2D" w:rsidP="08B1AE2D">
      <w:pPr>
        <w:rPr>
          <w:sz w:val="24"/>
          <w:szCs w:val="24"/>
        </w:rPr>
      </w:pPr>
    </w:p>
    <w:p w14:paraId="73740823" w14:textId="47EDE2A8" w:rsidR="00C46FC6" w:rsidRPr="00A85FB6" w:rsidRDefault="13BB68E7" w:rsidP="00A85FB6">
      <w:pPr>
        <w:pStyle w:val="Heading1"/>
        <w:rPr>
          <w:rFonts w:eastAsia="system-ui"/>
        </w:rPr>
      </w:pPr>
      <w:r w:rsidRPr="00A85FB6">
        <w:rPr>
          <w:rFonts w:eastAsia="system-ui"/>
        </w:rPr>
        <w:t>Overall Description</w:t>
      </w:r>
    </w:p>
    <w:p w14:paraId="2D873E1B" w14:textId="77777777" w:rsidR="00445E61" w:rsidRPr="00445E61" w:rsidRDefault="00445E61" w:rsidP="00445E61">
      <w:pPr>
        <w:rPr>
          <w:rFonts w:eastAsia="system-ui"/>
        </w:rPr>
      </w:pPr>
    </w:p>
    <w:p w14:paraId="1FC39945" w14:textId="5F84E1B8" w:rsidR="00C46FC6" w:rsidRDefault="00C46FC6" w:rsidP="08B1AE2D">
      <w:pPr>
        <w:rPr>
          <w:sz w:val="24"/>
          <w:szCs w:val="24"/>
        </w:rPr>
      </w:pPr>
    </w:p>
    <w:p w14:paraId="08BC5F51" w14:textId="72303560" w:rsidR="008C7E96" w:rsidRDefault="5E2313B7" w:rsidP="08B1AE2D">
      <w:pPr>
        <w:pStyle w:val="Heading3"/>
        <w:numPr>
          <w:ilvl w:val="0"/>
          <w:numId w:val="0"/>
        </w:numPr>
        <w:spacing w:before="0" w:after="0"/>
        <w:rPr>
          <w:rFonts w:ascii="Times New Roman" w:hAnsi="Times New Roman"/>
          <w:b/>
          <w:bCs/>
          <w:i w:val="0"/>
          <w:sz w:val="24"/>
          <w:szCs w:val="24"/>
        </w:rPr>
      </w:pPr>
      <w:r w:rsidRPr="08B1AE2D">
        <w:rPr>
          <w:rFonts w:ascii="Times New Roman" w:hAnsi="Times New Roman"/>
          <w:b/>
          <w:bCs/>
          <w:i w:val="0"/>
          <w:sz w:val="24"/>
          <w:szCs w:val="24"/>
        </w:rPr>
        <w:t>2.1</w:t>
      </w:r>
      <w:r w:rsidR="00445E61">
        <w:tab/>
      </w:r>
      <w:r w:rsidRPr="08B1AE2D">
        <w:rPr>
          <w:rFonts w:ascii="Times New Roman" w:hAnsi="Times New Roman"/>
          <w:b/>
          <w:bCs/>
          <w:iCs/>
          <w:sz w:val="24"/>
          <w:szCs w:val="24"/>
        </w:rPr>
        <w:t>Product Perspective</w:t>
      </w:r>
    </w:p>
    <w:p w14:paraId="26DD22F2" w14:textId="424F5546" w:rsidR="008C7E96" w:rsidRDefault="008C7E96" w:rsidP="08B1AE2D">
      <w:pPr>
        <w:rPr>
          <w:sz w:val="24"/>
          <w:szCs w:val="24"/>
        </w:rPr>
      </w:pPr>
    </w:p>
    <w:p w14:paraId="0840D375" w14:textId="427BDEBB" w:rsidR="008C7E96" w:rsidRDefault="5E2313B7" w:rsidP="08B1AE2D">
      <w:pPr>
        <w:rPr>
          <w:sz w:val="24"/>
          <w:szCs w:val="24"/>
        </w:rPr>
      </w:pPr>
      <w:r w:rsidRPr="08B1AE2D">
        <w:rPr>
          <w:sz w:val="24"/>
          <w:szCs w:val="24"/>
        </w:rPr>
        <w:t xml:space="preserve">The </w:t>
      </w:r>
      <w:r w:rsidRPr="08B1AE2D">
        <w:rPr>
          <w:b/>
          <w:bCs/>
          <w:sz w:val="24"/>
          <w:szCs w:val="24"/>
        </w:rPr>
        <w:t>Supermarket Automation Software (SAS)</w:t>
      </w:r>
      <w:r w:rsidRPr="08B1AE2D">
        <w:rPr>
          <w:sz w:val="24"/>
          <w:szCs w:val="24"/>
        </w:rPr>
        <w:t xml:space="preserve"> is a standalone desktop application designed to streamline supermarket operations. It integrates with a barcode scanner, weighing scale, and a database to manage sales, inventory, and reporting. The system interacts with users through a graphical user interface (GUI) developed using Java Swing.</w:t>
      </w:r>
    </w:p>
    <w:p w14:paraId="04C84C01" w14:textId="77777777" w:rsidR="00445E61" w:rsidRDefault="00445E61" w:rsidP="08B1AE2D">
      <w:pPr>
        <w:rPr>
          <w:sz w:val="24"/>
          <w:szCs w:val="24"/>
        </w:rPr>
      </w:pPr>
    </w:p>
    <w:p w14:paraId="0B392101" w14:textId="6BACFC31" w:rsidR="008C7E96" w:rsidRDefault="008C7E96" w:rsidP="08B1AE2D">
      <w:pPr>
        <w:rPr>
          <w:sz w:val="24"/>
          <w:szCs w:val="24"/>
        </w:rPr>
      </w:pPr>
    </w:p>
    <w:p w14:paraId="56625D91" w14:textId="47BDC87B" w:rsidR="008C7E96" w:rsidRDefault="5E2313B7" w:rsidP="08B1AE2D">
      <w:pPr>
        <w:pStyle w:val="Heading3"/>
        <w:numPr>
          <w:ilvl w:val="0"/>
          <w:numId w:val="0"/>
        </w:numPr>
        <w:spacing w:before="0" w:after="0"/>
        <w:rPr>
          <w:rFonts w:ascii="Times New Roman" w:hAnsi="Times New Roman"/>
          <w:b/>
          <w:bCs/>
          <w:i w:val="0"/>
          <w:sz w:val="24"/>
          <w:szCs w:val="24"/>
        </w:rPr>
      </w:pPr>
      <w:r w:rsidRPr="08B1AE2D">
        <w:rPr>
          <w:rFonts w:ascii="Times New Roman" w:hAnsi="Times New Roman"/>
          <w:b/>
          <w:bCs/>
          <w:i w:val="0"/>
          <w:sz w:val="24"/>
          <w:szCs w:val="24"/>
        </w:rPr>
        <w:t>2.2</w:t>
      </w:r>
      <w:r w:rsidR="008C7E96">
        <w:tab/>
      </w:r>
      <w:r w:rsidRPr="08B1AE2D">
        <w:rPr>
          <w:rFonts w:ascii="Times New Roman" w:hAnsi="Times New Roman"/>
          <w:b/>
          <w:bCs/>
          <w:iCs/>
          <w:sz w:val="24"/>
          <w:szCs w:val="24"/>
        </w:rPr>
        <w:t>Product Functions</w:t>
      </w:r>
    </w:p>
    <w:p w14:paraId="0034BA90" w14:textId="498E2AA6" w:rsidR="008C7E96" w:rsidRDefault="008C7E96" w:rsidP="08B1AE2D">
      <w:pPr>
        <w:rPr>
          <w:sz w:val="24"/>
          <w:szCs w:val="24"/>
        </w:rPr>
      </w:pPr>
    </w:p>
    <w:p w14:paraId="3D35A8D4" w14:textId="1DC4A862" w:rsidR="008C7E96" w:rsidRDefault="5E2313B7" w:rsidP="08B1AE2D">
      <w:pPr>
        <w:rPr>
          <w:sz w:val="24"/>
          <w:szCs w:val="24"/>
        </w:rPr>
      </w:pPr>
      <w:r w:rsidRPr="08B1AE2D">
        <w:rPr>
          <w:sz w:val="24"/>
          <w:szCs w:val="24"/>
        </w:rPr>
        <w:t>The key functions of the system include:</w:t>
      </w:r>
    </w:p>
    <w:p w14:paraId="32388C61" w14:textId="5F178D1E" w:rsidR="008C7E96" w:rsidRDefault="5E2313B7">
      <w:pPr>
        <w:pStyle w:val="ListParagraph"/>
        <w:numPr>
          <w:ilvl w:val="0"/>
          <w:numId w:val="7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Sales Transaction Management</w:t>
      </w:r>
      <w:r w:rsidRPr="08B1AE2D">
        <w:rPr>
          <w:sz w:val="24"/>
          <w:szCs w:val="24"/>
        </w:rPr>
        <w:t>: Process sales, generate bills, and update inventory.</w:t>
      </w:r>
    </w:p>
    <w:p w14:paraId="4E57D4B5" w14:textId="1C9323AD" w:rsidR="008C7E96" w:rsidRDefault="5E2313B7">
      <w:pPr>
        <w:pStyle w:val="ListParagraph"/>
        <w:numPr>
          <w:ilvl w:val="0"/>
          <w:numId w:val="7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Inventory Management</w:t>
      </w:r>
      <w:r w:rsidRPr="08B1AE2D">
        <w:rPr>
          <w:sz w:val="24"/>
          <w:szCs w:val="24"/>
        </w:rPr>
        <w:t>: Maintain and update inventory levels.</w:t>
      </w:r>
    </w:p>
    <w:p w14:paraId="4E273F51" w14:textId="338B9B05" w:rsidR="008C7E96" w:rsidRDefault="5E2313B7">
      <w:pPr>
        <w:pStyle w:val="ListParagraph"/>
        <w:numPr>
          <w:ilvl w:val="0"/>
          <w:numId w:val="7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Sales Statistics</w:t>
      </w:r>
      <w:r w:rsidRPr="08B1AE2D">
        <w:rPr>
          <w:sz w:val="24"/>
          <w:szCs w:val="24"/>
        </w:rPr>
        <w:t>: Generate reports on sales and profits.</w:t>
      </w:r>
    </w:p>
    <w:p w14:paraId="112AADF8" w14:textId="45CA1067" w:rsidR="008C7E96" w:rsidRDefault="5E2313B7">
      <w:pPr>
        <w:pStyle w:val="ListParagraph"/>
        <w:numPr>
          <w:ilvl w:val="0"/>
          <w:numId w:val="7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Price Management</w:t>
      </w:r>
      <w:r w:rsidRPr="08B1AE2D">
        <w:rPr>
          <w:sz w:val="24"/>
          <w:szCs w:val="24"/>
        </w:rPr>
        <w:t>: Allow the manager to update item prices.</w:t>
      </w:r>
    </w:p>
    <w:p w14:paraId="7035D5B2" w14:textId="4ED7E72D" w:rsidR="008C7E96" w:rsidRDefault="5E2313B7">
      <w:pPr>
        <w:pStyle w:val="ListParagraph"/>
        <w:numPr>
          <w:ilvl w:val="0"/>
          <w:numId w:val="7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User Authentication</w:t>
      </w:r>
      <w:r w:rsidRPr="08B1AE2D">
        <w:rPr>
          <w:sz w:val="24"/>
          <w:szCs w:val="24"/>
        </w:rPr>
        <w:t>: Secure access based on user roles.</w:t>
      </w:r>
    </w:p>
    <w:p w14:paraId="5593AEF2" w14:textId="6740A6F8" w:rsidR="008C7E96" w:rsidRDefault="008C7E96" w:rsidP="08B1AE2D">
      <w:pPr>
        <w:rPr>
          <w:sz w:val="24"/>
          <w:szCs w:val="24"/>
        </w:rPr>
      </w:pPr>
    </w:p>
    <w:p w14:paraId="5700AEC0" w14:textId="2C23499A" w:rsidR="008C7E96" w:rsidRDefault="5E2313B7" w:rsidP="08B1AE2D">
      <w:pPr>
        <w:pStyle w:val="Heading3"/>
        <w:numPr>
          <w:ilvl w:val="0"/>
          <w:numId w:val="0"/>
        </w:numPr>
        <w:spacing w:before="0" w:after="0"/>
        <w:rPr>
          <w:rFonts w:ascii="Times New Roman" w:hAnsi="Times New Roman"/>
          <w:b/>
          <w:bCs/>
          <w:i w:val="0"/>
          <w:sz w:val="24"/>
          <w:szCs w:val="24"/>
        </w:rPr>
      </w:pPr>
      <w:r w:rsidRPr="08B1AE2D">
        <w:rPr>
          <w:rFonts w:ascii="Times New Roman" w:hAnsi="Times New Roman"/>
          <w:b/>
          <w:bCs/>
          <w:i w:val="0"/>
          <w:sz w:val="24"/>
          <w:szCs w:val="24"/>
        </w:rPr>
        <w:lastRenderedPageBreak/>
        <w:t>2.3</w:t>
      </w:r>
      <w:r w:rsidR="008C7E96">
        <w:tab/>
      </w:r>
      <w:r w:rsidRPr="08B1AE2D">
        <w:rPr>
          <w:rFonts w:ascii="Times New Roman" w:hAnsi="Times New Roman"/>
          <w:b/>
          <w:bCs/>
          <w:iCs/>
          <w:sz w:val="24"/>
          <w:szCs w:val="24"/>
        </w:rPr>
        <w:t>User Characteristics</w:t>
      </w:r>
    </w:p>
    <w:p w14:paraId="00946F0D" w14:textId="24857CD5" w:rsidR="008C7E96" w:rsidRDefault="34D7CDC3">
      <w:pPr>
        <w:pStyle w:val="ListParagraph"/>
        <w:numPr>
          <w:ilvl w:val="0"/>
          <w:numId w:val="6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Salesclerk</w:t>
      </w:r>
      <w:r w:rsidR="5E2313B7" w:rsidRPr="08B1AE2D">
        <w:rPr>
          <w:sz w:val="24"/>
          <w:szCs w:val="24"/>
        </w:rPr>
        <w:t>: Responsible for processing sales transactions. Basic computer literacy is required.</w:t>
      </w:r>
    </w:p>
    <w:p w14:paraId="5337136F" w14:textId="723A8B60" w:rsidR="008C7E96" w:rsidRDefault="5E2313B7">
      <w:pPr>
        <w:pStyle w:val="ListParagraph"/>
        <w:numPr>
          <w:ilvl w:val="0"/>
          <w:numId w:val="6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Employee</w:t>
      </w:r>
      <w:r w:rsidRPr="08B1AE2D">
        <w:rPr>
          <w:sz w:val="24"/>
          <w:szCs w:val="24"/>
        </w:rPr>
        <w:t>: Responsible for updating inventory. Basic computer literacy is required.</w:t>
      </w:r>
    </w:p>
    <w:p w14:paraId="56AF08C0" w14:textId="66A4A6F2" w:rsidR="008C7E96" w:rsidRDefault="5E2313B7">
      <w:pPr>
        <w:pStyle w:val="ListParagraph"/>
        <w:numPr>
          <w:ilvl w:val="0"/>
          <w:numId w:val="6"/>
        </w:numPr>
        <w:spacing w:before="240" w:after="24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Manager</w:t>
      </w:r>
      <w:r w:rsidRPr="08B1AE2D">
        <w:rPr>
          <w:sz w:val="24"/>
          <w:szCs w:val="24"/>
        </w:rPr>
        <w:t>: Responsible for managing prices, viewing inventory, and generating reports. Intermediate computer literacy is required.</w:t>
      </w:r>
    </w:p>
    <w:p w14:paraId="2452FCD2" w14:textId="0EFC7488" w:rsidR="008C7E96" w:rsidRDefault="008C7E96" w:rsidP="08B1AE2D">
      <w:pPr>
        <w:pStyle w:val="ListParagraph"/>
        <w:spacing w:before="240" w:after="240"/>
        <w:rPr>
          <w:sz w:val="24"/>
          <w:szCs w:val="24"/>
        </w:rPr>
      </w:pPr>
    </w:p>
    <w:p w14:paraId="602E00C8" w14:textId="77450BBE" w:rsidR="008C7E96" w:rsidRDefault="5E2313B7" w:rsidP="08B1AE2D">
      <w:pPr>
        <w:pStyle w:val="Heading3"/>
        <w:numPr>
          <w:ilvl w:val="0"/>
          <w:numId w:val="0"/>
        </w:numPr>
        <w:spacing w:before="0" w:after="0"/>
        <w:rPr>
          <w:rFonts w:ascii="Times New Roman" w:hAnsi="Times New Roman"/>
          <w:b/>
          <w:bCs/>
          <w:i w:val="0"/>
          <w:sz w:val="24"/>
          <w:szCs w:val="24"/>
        </w:rPr>
      </w:pPr>
      <w:r w:rsidRPr="08B1AE2D">
        <w:rPr>
          <w:rFonts w:ascii="Times New Roman" w:hAnsi="Times New Roman"/>
          <w:b/>
          <w:bCs/>
          <w:i w:val="0"/>
          <w:sz w:val="24"/>
          <w:szCs w:val="24"/>
        </w:rPr>
        <w:t>2.4</w:t>
      </w:r>
      <w:r w:rsidR="008C7E96">
        <w:tab/>
      </w:r>
      <w:r w:rsidRPr="08B1AE2D">
        <w:rPr>
          <w:rFonts w:ascii="Times New Roman" w:hAnsi="Times New Roman"/>
          <w:b/>
          <w:bCs/>
          <w:iCs/>
          <w:sz w:val="24"/>
          <w:szCs w:val="24"/>
        </w:rPr>
        <w:t>Constraints</w:t>
      </w:r>
    </w:p>
    <w:p w14:paraId="39D66DBC" w14:textId="56A7D7E3" w:rsidR="008C7E96" w:rsidRDefault="5E2313B7">
      <w:pPr>
        <w:pStyle w:val="ListParagraph"/>
        <w:numPr>
          <w:ilvl w:val="0"/>
          <w:numId w:val="5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must be compatible with barcode scanners and weighing scales.</w:t>
      </w:r>
    </w:p>
    <w:p w14:paraId="4B1ED1EC" w14:textId="0D214367" w:rsidR="008C7E96" w:rsidRDefault="5E2313B7">
      <w:pPr>
        <w:pStyle w:val="ListParagraph"/>
        <w:numPr>
          <w:ilvl w:val="0"/>
          <w:numId w:val="5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must run on Windows and Linux operating systems.</w:t>
      </w:r>
    </w:p>
    <w:p w14:paraId="738439F5" w14:textId="488623D8" w:rsidR="008C7E96" w:rsidRDefault="5E2313B7">
      <w:pPr>
        <w:pStyle w:val="ListParagraph"/>
        <w:numPr>
          <w:ilvl w:val="0"/>
          <w:numId w:val="5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must support a database with up to 10,000 items and 5,000 transactions per day.</w:t>
      </w:r>
    </w:p>
    <w:p w14:paraId="78740B4C" w14:textId="40D9D6E0" w:rsidR="008C7E96" w:rsidRDefault="008C7E96" w:rsidP="08B1AE2D">
      <w:pPr>
        <w:rPr>
          <w:sz w:val="24"/>
          <w:szCs w:val="24"/>
        </w:rPr>
      </w:pPr>
    </w:p>
    <w:p w14:paraId="5F8C44D9" w14:textId="7D66F834" w:rsidR="008C7E96" w:rsidRDefault="5E2313B7" w:rsidP="08B1AE2D">
      <w:pPr>
        <w:pStyle w:val="Heading3"/>
        <w:numPr>
          <w:ilvl w:val="0"/>
          <w:numId w:val="0"/>
        </w:numPr>
        <w:spacing w:before="0" w:after="0"/>
        <w:rPr>
          <w:rFonts w:ascii="Times New Roman" w:hAnsi="Times New Roman"/>
          <w:b/>
          <w:bCs/>
          <w:i w:val="0"/>
          <w:sz w:val="24"/>
          <w:szCs w:val="24"/>
        </w:rPr>
      </w:pPr>
      <w:r w:rsidRPr="08B1AE2D">
        <w:rPr>
          <w:rFonts w:ascii="Times New Roman" w:hAnsi="Times New Roman"/>
          <w:b/>
          <w:bCs/>
          <w:i w:val="0"/>
          <w:sz w:val="24"/>
          <w:szCs w:val="24"/>
        </w:rPr>
        <w:t>2.5</w:t>
      </w:r>
      <w:r w:rsidR="008C7E96">
        <w:tab/>
      </w:r>
      <w:r w:rsidRPr="08B1AE2D">
        <w:rPr>
          <w:rFonts w:ascii="Times New Roman" w:hAnsi="Times New Roman"/>
          <w:b/>
          <w:bCs/>
          <w:iCs/>
          <w:sz w:val="24"/>
          <w:szCs w:val="24"/>
        </w:rPr>
        <w:t>Assumptions and Dependencies</w:t>
      </w:r>
    </w:p>
    <w:p w14:paraId="75D17426" w14:textId="7F1F5444" w:rsidR="008C7E96" w:rsidRDefault="5E2313B7">
      <w:pPr>
        <w:pStyle w:val="ListParagraph"/>
        <w:numPr>
          <w:ilvl w:val="0"/>
          <w:numId w:val="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barcode scanner and weighing scale will be connected to the system.</w:t>
      </w:r>
    </w:p>
    <w:p w14:paraId="34C58663" w14:textId="64F27336" w:rsidR="008C7E96" w:rsidRDefault="03FDC56E">
      <w:pPr>
        <w:pStyle w:val="ListParagraph"/>
        <w:numPr>
          <w:ilvl w:val="0"/>
          <w:numId w:val="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database will always be available and accessible.</w:t>
      </w:r>
    </w:p>
    <w:p w14:paraId="2593C047" w14:textId="6A543243" w:rsidR="008C7E96" w:rsidRDefault="5E2313B7">
      <w:pPr>
        <w:pStyle w:val="ListParagraph"/>
        <w:numPr>
          <w:ilvl w:val="0"/>
          <w:numId w:val="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Users will have basic training to operate the system.</w:t>
      </w:r>
    </w:p>
    <w:p w14:paraId="243CD669" w14:textId="5E0111DB" w:rsidR="008C7E96" w:rsidRDefault="008C7E96" w:rsidP="08B1AE2D">
      <w:pPr>
        <w:pStyle w:val="Heading1"/>
        <w:numPr>
          <w:ilvl w:val="0"/>
          <w:numId w:val="0"/>
        </w:numPr>
        <w:rPr>
          <w:rFonts w:ascii="Times New Roman" w:hAnsi="Times New Roman"/>
          <w:szCs w:val="24"/>
        </w:rPr>
      </w:pPr>
    </w:p>
    <w:p w14:paraId="1F6D7F48" w14:textId="6BAB24F1" w:rsidR="008C7E96" w:rsidRDefault="008C7E96" w:rsidP="08B1AE2D">
      <w:pPr>
        <w:pStyle w:val="Heading1"/>
        <w:numPr>
          <w:ilvl w:val="0"/>
          <w:numId w:val="0"/>
        </w:numPr>
        <w:rPr>
          <w:szCs w:val="24"/>
        </w:rPr>
      </w:pPr>
    </w:p>
    <w:p w14:paraId="05854281" w14:textId="77777777" w:rsidR="005930D4" w:rsidRDefault="005930D4" w:rsidP="005930D4"/>
    <w:p w14:paraId="2D86A6EC" w14:textId="77777777" w:rsidR="005930D4" w:rsidRDefault="005930D4" w:rsidP="005930D4"/>
    <w:p w14:paraId="733943E2" w14:textId="77777777" w:rsidR="005930D4" w:rsidRDefault="005930D4" w:rsidP="005930D4"/>
    <w:p w14:paraId="7EEDEB62" w14:textId="77777777" w:rsidR="005930D4" w:rsidRDefault="005930D4" w:rsidP="005930D4"/>
    <w:p w14:paraId="23F93FC9" w14:textId="77777777" w:rsidR="005930D4" w:rsidRDefault="005930D4" w:rsidP="005930D4"/>
    <w:p w14:paraId="2C21C1FD" w14:textId="77777777" w:rsidR="005930D4" w:rsidRDefault="005930D4" w:rsidP="005930D4"/>
    <w:p w14:paraId="4FF0A9FB" w14:textId="77777777" w:rsidR="005930D4" w:rsidRDefault="005930D4" w:rsidP="005930D4"/>
    <w:p w14:paraId="694E0D8E" w14:textId="77777777" w:rsidR="005930D4" w:rsidRDefault="005930D4" w:rsidP="005930D4"/>
    <w:p w14:paraId="6272C32B" w14:textId="77777777" w:rsidR="005930D4" w:rsidRDefault="005930D4" w:rsidP="005930D4"/>
    <w:p w14:paraId="5C7A9A04" w14:textId="77777777" w:rsidR="005930D4" w:rsidRDefault="005930D4" w:rsidP="005930D4"/>
    <w:p w14:paraId="2AE70311" w14:textId="77777777" w:rsidR="005930D4" w:rsidRDefault="005930D4" w:rsidP="005930D4"/>
    <w:p w14:paraId="311B0716" w14:textId="77777777" w:rsidR="005930D4" w:rsidRDefault="005930D4" w:rsidP="005930D4"/>
    <w:p w14:paraId="632CB0F5" w14:textId="77777777" w:rsidR="005930D4" w:rsidRDefault="005930D4" w:rsidP="005930D4"/>
    <w:p w14:paraId="36906FC3" w14:textId="77777777" w:rsidR="005930D4" w:rsidRDefault="005930D4" w:rsidP="005930D4"/>
    <w:p w14:paraId="22E8A88B" w14:textId="77777777" w:rsidR="005930D4" w:rsidRDefault="005930D4" w:rsidP="005930D4"/>
    <w:p w14:paraId="49CC6A77" w14:textId="77777777" w:rsidR="005930D4" w:rsidRDefault="005930D4" w:rsidP="005930D4"/>
    <w:p w14:paraId="38BB4FA5" w14:textId="77777777" w:rsidR="005930D4" w:rsidRDefault="005930D4" w:rsidP="005930D4"/>
    <w:p w14:paraId="7F08B420" w14:textId="77777777" w:rsidR="005930D4" w:rsidRDefault="005930D4" w:rsidP="005930D4"/>
    <w:p w14:paraId="557D0164" w14:textId="77777777" w:rsidR="005930D4" w:rsidRDefault="005930D4" w:rsidP="005930D4"/>
    <w:p w14:paraId="5FB0C8BC" w14:textId="77777777" w:rsidR="005930D4" w:rsidRPr="002E535B" w:rsidRDefault="005930D4" w:rsidP="005930D4"/>
    <w:p w14:paraId="131B93FB" w14:textId="77777777" w:rsidR="008A17C1" w:rsidRDefault="008A17C1" w:rsidP="00A85FB6">
      <w:pPr>
        <w:pStyle w:val="Heading1"/>
        <w:numPr>
          <w:ilvl w:val="0"/>
          <w:numId w:val="0"/>
        </w:numPr>
        <w:ind w:left="360"/>
        <w:rPr>
          <w:rFonts w:cs="Arial"/>
          <w:sz w:val="22"/>
          <w:szCs w:val="22"/>
        </w:rPr>
      </w:pPr>
      <w:bookmarkStart w:id="6" w:name="_Toc164477530"/>
    </w:p>
    <w:p w14:paraId="216E1C11" w14:textId="049995FC" w:rsidR="008C7E96" w:rsidRPr="00A85FB6" w:rsidRDefault="00A85FB6" w:rsidP="00A85FB6">
      <w:pPr>
        <w:pStyle w:val="Heading1"/>
        <w:numPr>
          <w:ilvl w:val="0"/>
          <w:numId w:val="0"/>
        </w:numPr>
        <w:ind w:left="36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3. </w:t>
      </w:r>
      <w:r>
        <w:rPr>
          <w:rFonts w:cs="Arial"/>
          <w:sz w:val="22"/>
          <w:szCs w:val="22"/>
        </w:rPr>
        <w:tab/>
      </w:r>
      <w:r w:rsidR="18ADE981" w:rsidRPr="00A85FB6">
        <w:rPr>
          <w:rFonts w:cs="Arial"/>
          <w:sz w:val="22"/>
          <w:szCs w:val="22"/>
        </w:rPr>
        <w:t>Specific Requirements</w:t>
      </w:r>
      <w:bookmarkEnd w:id="6"/>
      <w:r w:rsidR="18ADE981" w:rsidRPr="00A85FB6">
        <w:rPr>
          <w:rFonts w:cs="Arial"/>
          <w:sz w:val="22"/>
          <w:szCs w:val="22"/>
        </w:rPr>
        <w:t xml:space="preserve"> </w:t>
      </w:r>
    </w:p>
    <w:p w14:paraId="110FFD37" w14:textId="554463BD" w:rsidR="00C9402F" w:rsidRPr="00987519" w:rsidRDefault="00C9402F" w:rsidP="08B1AE2D">
      <w:pPr>
        <w:rPr>
          <w:sz w:val="24"/>
          <w:szCs w:val="24"/>
        </w:rPr>
      </w:pPr>
    </w:p>
    <w:p w14:paraId="1F72F646" w14:textId="03694DB1" w:rsidR="00EC1BAB" w:rsidRPr="00C91869" w:rsidRDefault="00445E61" w:rsidP="002A183F">
      <w:pPr>
        <w:pStyle w:val="Heading2"/>
        <w:numPr>
          <w:ilvl w:val="0"/>
          <w:numId w:val="0"/>
        </w:numPr>
        <w:ind w:firstLine="360"/>
        <w:rPr>
          <w:rFonts w:ascii="Times New Roman" w:hAnsi="Times New Roman"/>
          <w:i/>
          <w:iCs/>
          <w:sz w:val="24"/>
          <w:szCs w:val="24"/>
        </w:rPr>
      </w:pPr>
      <w:bookmarkStart w:id="7" w:name="_Toc164477531"/>
      <w:r w:rsidRPr="00C91869">
        <w:rPr>
          <w:rFonts w:ascii="Times New Roman" w:hAnsi="Times New Roman"/>
          <w:i/>
          <w:iCs/>
          <w:sz w:val="24"/>
          <w:szCs w:val="24"/>
        </w:rPr>
        <w:t xml:space="preserve">3.1   </w:t>
      </w:r>
      <w:r w:rsidR="18ADE981" w:rsidRPr="00C91869">
        <w:rPr>
          <w:rFonts w:ascii="Times New Roman" w:hAnsi="Times New Roman"/>
          <w:i/>
          <w:iCs/>
          <w:sz w:val="24"/>
          <w:szCs w:val="24"/>
        </w:rPr>
        <w:t>Functional</w:t>
      </w:r>
      <w:r w:rsidR="181D07F8" w:rsidRPr="00C91869">
        <w:rPr>
          <w:rFonts w:ascii="Times New Roman" w:hAnsi="Times New Roman"/>
          <w:i/>
          <w:iCs/>
          <w:sz w:val="24"/>
          <w:szCs w:val="24"/>
        </w:rPr>
        <w:t xml:space="preserve"> Requirements</w:t>
      </w:r>
      <w:bookmarkEnd w:id="7"/>
    </w:p>
    <w:p w14:paraId="44EC7894" w14:textId="77777777" w:rsidR="00445E61" w:rsidRDefault="6CD6BC02">
      <w:pPr>
        <w:pStyle w:val="Heading4"/>
        <w:numPr>
          <w:ilvl w:val="0"/>
          <w:numId w:val="27"/>
        </w:numPr>
        <w:spacing w:before="319" w:after="319"/>
        <w:rPr>
          <w:rFonts w:ascii="Times New Roman" w:hAnsi="Times New Roman"/>
          <w:b/>
          <w:bCs/>
          <w:sz w:val="24"/>
          <w:szCs w:val="24"/>
        </w:rPr>
      </w:pPr>
      <w:r w:rsidRPr="08B1AE2D">
        <w:rPr>
          <w:rFonts w:ascii="Times New Roman" w:hAnsi="Times New Roman"/>
          <w:b/>
          <w:bCs/>
          <w:sz w:val="24"/>
          <w:szCs w:val="24"/>
        </w:rPr>
        <w:t>Transaction Processing</w:t>
      </w:r>
    </w:p>
    <w:p w14:paraId="1F0F7936" w14:textId="0D3BA9C4" w:rsidR="6CD6BC02" w:rsidRPr="00445E61" w:rsidRDefault="6CD6BC02">
      <w:pPr>
        <w:pStyle w:val="Heading4"/>
        <w:numPr>
          <w:ilvl w:val="1"/>
          <w:numId w:val="27"/>
        </w:numPr>
        <w:spacing w:before="319" w:after="319"/>
        <w:rPr>
          <w:rFonts w:ascii="Times New Roman" w:hAnsi="Times New Roman"/>
          <w:b/>
          <w:bCs/>
          <w:sz w:val="24"/>
          <w:szCs w:val="24"/>
        </w:rPr>
      </w:pPr>
      <w:r w:rsidRPr="00445E61">
        <w:rPr>
          <w:rFonts w:ascii="Times New Roman" w:hAnsi="Times New Roman"/>
          <w:b/>
          <w:bCs/>
          <w:sz w:val="24"/>
          <w:szCs w:val="24"/>
        </w:rPr>
        <w:t>Input</w:t>
      </w:r>
    </w:p>
    <w:p w14:paraId="5CF1B9BA" w14:textId="747813F3" w:rsidR="6CD6BC02" w:rsidRDefault="6CD6BC02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8B1AE2D">
        <w:rPr>
          <w:sz w:val="24"/>
          <w:szCs w:val="24"/>
        </w:rPr>
        <w:t>Product ID scanned via barcode reader</w:t>
      </w:r>
    </w:p>
    <w:p w14:paraId="09EC79DF" w14:textId="0200FD1B" w:rsidR="6CD6BC02" w:rsidRDefault="6CD6BC02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8B1AE2D">
        <w:rPr>
          <w:sz w:val="24"/>
          <w:szCs w:val="24"/>
        </w:rPr>
        <w:t>Weight captured by the weighing scale</w:t>
      </w:r>
    </w:p>
    <w:p w14:paraId="6547BDBB" w14:textId="76955236" w:rsidR="08B1AE2D" w:rsidRDefault="08B1AE2D" w:rsidP="08B1AE2D">
      <w:pPr>
        <w:pStyle w:val="ListParagraph"/>
        <w:rPr>
          <w:sz w:val="24"/>
          <w:szCs w:val="24"/>
        </w:rPr>
      </w:pPr>
    </w:p>
    <w:p w14:paraId="19698837" w14:textId="61FA964D" w:rsidR="6CD6BC02" w:rsidRDefault="6CD6BC02">
      <w:pPr>
        <w:pStyle w:val="ListParagraph"/>
        <w:numPr>
          <w:ilvl w:val="1"/>
          <w:numId w:val="4"/>
        </w:numPr>
        <w:spacing w:before="240" w:after="240"/>
        <w:rPr>
          <w:b/>
          <w:bCs/>
          <w:sz w:val="24"/>
          <w:szCs w:val="24"/>
        </w:rPr>
      </w:pPr>
      <w:r w:rsidRPr="002E535B">
        <w:rPr>
          <w:b/>
          <w:bCs/>
          <w:sz w:val="24"/>
          <w:szCs w:val="24"/>
        </w:rPr>
        <w:t>Processing</w:t>
      </w:r>
    </w:p>
    <w:p w14:paraId="6D4B56CC" w14:textId="77777777" w:rsidR="00445E61" w:rsidRPr="002E535B" w:rsidRDefault="00445E61" w:rsidP="00445E61">
      <w:pPr>
        <w:pStyle w:val="ListParagraph"/>
        <w:spacing w:before="240" w:after="240"/>
        <w:ind w:left="1440"/>
        <w:rPr>
          <w:b/>
          <w:bCs/>
          <w:sz w:val="24"/>
          <w:szCs w:val="24"/>
        </w:rPr>
      </w:pPr>
    </w:p>
    <w:p w14:paraId="7F4040A0" w14:textId="32D27A08" w:rsidR="6CD6BC02" w:rsidRDefault="6CD6BC0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8B1AE2D">
        <w:rPr>
          <w:sz w:val="24"/>
          <w:szCs w:val="24"/>
        </w:rPr>
        <w:t>The system retrieves product information from the database and calculates the total amount due.</w:t>
      </w:r>
    </w:p>
    <w:p w14:paraId="53839D04" w14:textId="0661ACEC" w:rsidR="6CD6BC02" w:rsidRDefault="6CD6BC0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8B1AE2D">
        <w:rPr>
          <w:sz w:val="24"/>
          <w:szCs w:val="24"/>
        </w:rPr>
        <w:t>A receipt is generated, detailing the purchased items and the total payable amount.</w:t>
      </w:r>
    </w:p>
    <w:p w14:paraId="471D1A1C" w14:textId="7BCFC57B" w:rsidR="08B1AE2D" w:rsidRDefault="08B1AE2D" w:rsidP="08B1AE2D">
      <w:pPr>
        <w:pStyle w:val="ListParagraph"/>
        <w:rPr>
          <w:sz w:val="24"/>
          <w:szCs w:val="24"/>
        </w:rPr>
      </w:pPr>
    </w:p>
    <w:p w14:paraId="4E7A4364" w14:textId="0768BD04" w:rsidR="6CD6BC02" w:rsidRDefault="6CD6BC02">
      <w:pPr>
        <w:pStyle w:val="ListParagraph"/>
        <w:numPr>
          <w:ilvl w:val="1"/>
          <w:numId w:val="4"/>
        </w:numPr>
        <w:spacing w:before="240" w:after="240"/>
        <w:rPr>
          <w:b/>
          <w:bCs/>
          <w:sz w:val="24"/>
          <w:szCs w:val="24"/>
        </w:rPr>
      </w:pPr>
      <w:r w:rsidRPr="08B1AE2D">
        <w:rPr>
          <w:b/>
          <w:bCs/>
          <w:sz w:val="24"/>
          <w:szCs w:val="24"/>
        </w:rPr>
        <w:t>Output</w:t>
      </w:r>
    </w:p>
    <w:p w14:paraId="5DBCC572" w14:textId="77777777" w:rsidR="00445E61" w:rsidRDefault="00445E61" w:rsidP="00445E61">
      <w:pPr>
        <w:pStyle w:val="ListParagraph"/>
        <w:spacing w:before="240" w:after="240"/>
        <w:ind w:left="1440"/>
        <w:rPr>
          <w:b/>
          <w:bCs/>
          <w:sz w:val="24"/>
          <w:szCs w:val="24"/>
        </w:rPr>
      </w:pPr>
    </w:p>
    <w:p w14:paraId="5378A9E8" w14:textId="551CCDFB" w:rsidR="6CD6BC02" w:rsidRDefault="6CD6BC02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8B1AE2D">
        <w:rPr>
          <w:sz w:val="24"/>
          <w:szCs w:val="24"/>
        </w:rPr>
        <w:t>A pri</w:t>
      </w:r>
      <w:r w:rsidR="6EE05947" w:rsidRPr="08B1AE2D">
        <w:rPr>
          <w:sz w:val="24"/>
          <w:szCs w:val="24"/>
        </w:rPr>
        <w:t>n</w:t>
      </w:r>
      <w:r w:rsidRPr="08B1AE2D">
        <w:rPr>
          <w:sz w:val="24"/>
          <w:szCs w:val="24"/>
        </w:rPr>
        <w:t xml:space="preserve">ted receipt is issued, showing the complete list of items, their prices, and the total amount to be paid. The </w:t>
      </w:r>
      <w:r w:rsidR="00564266" w:rsidRPr="08B1AE2D">
        <w:rPr>
          <w:sz w:val="24"/>
          <w:szCs w:val="24"/>
        </w:rPr>
        <w:t>salesclerk's</w:t>
      </w:r>
      <w:r w:rsidRPr="08B1AE2D">
        <w:rPr>
          <w:sz w:val="24"/>
          <w:szCs w:val="24"/>
        </w:rPr>
        <w:t xml:space="preserve"> ID is also included.</w:t>
      </w:r>
    </w:p>
    <w:p w14:paraId="5AC71060" w14:textId="77777777" w:rsidR="00445E61" w:rsidRDefault="00445E61" w:rsidP="00445E61">
      <w:pPr>
        <w:pStyle w:val="ListParagraph"/>
        <w:ind w:left="1800"/>
        <w:rPr>
          <w:sz w:val="24"/>
          <w:szCs w:val="24"/>
        </w:rPr>
      </w:pPr>
    </w:p>
    <w:p w14:paraId="089E5BC5" w14:textId="1666E6F6" w:rsidR="08B1AE2D" w:rsidRDefault="08B1AE2D" w:rsidP="08B1AE2D">
      <w:pPr>
        <w:rPr>
          <w:b/>
          <w:bCs/>
          <w:sz w:val="24"/>
          <w:szCs w:val="24"/>
        </w:rPr>
      </w:pPr>
    </w:p>
    <w:p w14:paraId="27D6A62F" w14:textId="7FF784AE" w:rsidR="6CD6BC02" w:rsidRDefault="6CD6BC02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445E61">
        <w:rPr>
          <w:b/>
          <w:bCs/>
          <w:sz w:val="24"/>
          <w:szCs w:val="24"/>
        </w:rPr>
        <w:t>Viewing Sales Data</w:t>
      </w:r>
    </w:p>
    <w:p w14:paraId="30A61684" w14:textId="77777777" w:rsidR="00445E61" w:rsidRPr="00445E61" w:rsidRDefault="00445E61" w:rsidP="00445E61">
      <w:pPr>
        <w:pStyle w:val="ListParagraph"/>
        <w:rPr>
          <w:b/>
          <w:bCs/>
          <w:sz w:val="24"/>
          <w:szCs w:val="24"/>
        </w:rPr>
      </w:pPr>
    </w:p>
    <w:p w14:paraId="340A0891" w14:textId="77777777" w:rsidR="00445E61" w:rsidRPr="00445E61" w:rsidRDefault="00445E61" w:rsidP="00445E61">
      <w:pPr>
        <w:pStyle w:val="ListParagraph"/>
        <w:rPr>
          <w:b/>
          <w:bCs/>
          <w:sz w:val="24"/>
          <w:szCs w:val="24"/>
        </w:rPr>
      </w:pPr>
    </w:p>
    <w:p w14:paraId="39E45427" w14:textId="0F558BA3" w:rsidR="6CD6BC02" w:rsidRDefault="6CD6BC02" w:rsidP="08B1AE2D">
      <w:pPr>
        <w:pStyle w:val="ListParagraph"/>
        <w:numPr>
          <w:ilvl w:val="0"/>
          <w:numId w:val="3"/>
        </w:numPr>
        <w:spacing w:before="240" w:after="240"/>
        <w:rPr>
          <w:b/>
          <w:bCs/>
          <w:sz w:val="24"/>
          <w:szCs w:val="24"/>
        </w:rPr>
      </w:pPr>
      <w:r w:rsidRPr="08B1AE2D">
        <w:rPr>
          <w:b/>
          <w:bCs/>
          <w:sz w:val="24"/>
          <w:szCs w:val="24"/>
        </w:rPr>
        <w:t>Input</w:t>
      </w:r>
    </w:p>
    <w:p w14:paraId="7E8F25C9" w14:textId="77777777" w:rsidR="00445E61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678B9737" w14:textId="7817641E" w:rsidR="6CD6BC02" w:rsidRDefault="6CD6BC0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8B1AE2D">
        <w:rPr>
          <w:sz w:val="24"/>
          <w:szCs w:val="24"/>
        </w:rPr>
        <w:t xml:space="preserve">Product ID and the </w:t>
      </w:r>
      <w:r w:rsidR="7FF4DC4E" w:rsidRPr="08B1AE2D">
        <w:rPr>
          <w:sz w:val="24"/>
          <w:szCs w:val="24"/>
        </w:rPr>
        <w:t>time</w:t>
      </w:r>
      <w:r w:rsidRPr="08B1AE2D">
        <w:rPr>
          <w:sz w:val="24"/>
          <w:szCs w:val="24"/>
        </w:rPr>
        <w:t xml:space="preserve"> for which the sales data should be retrieved.</w:t>
      </w:r>
    </w:p>
    <w:p w14:paraId="61D499E1" w14:textId="4D176944" w:rsidR="08B1AE2D" w:rsidRDefault="08B1AE2D" w:rsidP="08B1AE2D">
      <w:pPr>
        <w:pStyle w:val="ListParagraph"/>
        <w:rPr>
          <w:sz w:val="24"/>
          <w:szCs w:val="24"/>
        </w:rPr>
      </w:pPr>
    </w:p>
    <w:p w14:paraId="03E515EB" w14:textId="004C8882" w:rsidR="6CD6BC02" w:rsidRDefault="6CD6BC02" w:rsidP="08B1AE2D">
      <w:pPr>
        <w:pStyle w:val="ListParagraph"/>
        <w:numPr>
          <w:ilvl w:val="0"/>
          <w:numId w:val="3"/>
        </w:numPr>
        <w:spacing w:before="240" w:after="240"/>
        <w:rPr>
          <w:b/>
          <w:bCs/>
          <w:sz w:val="24"/>
          <w:szCs w:val="24"/>
        </w:rPr>
      </w:pPr>
      <w:r w:rsidRPr="08B1AE2D">
        <w:rPr>
          <w:b/>
          <w:bCs/>
          <w:sz w:val="24"/>
          <w:szCs w:val="24"/>
        </w:rPr>
        <w:t>Processing</w:t>
      </w:r>
    </w:p>
    <w:p w14:paraId="69DFA603" w14:textId="77777777" w:rsidR="00445E61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019AA99C" w14:textId="656F6D1D" w:rsidR="6CD6BC02" w:rsidRDefault="6CD6BC0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8B1AE2D">
        <w:rPr>
          <w:sz w:val="24"/>
          <w:szCs w:val="24"/>
        </w:rPr>
        <w:t>The system queries the database to gather information on each transaction for the selected period. It computes the profit based on the cost and selling price of the product.</w:t>
      </w:r>
    </w:p>
    <w:p w14:paraId="5501C64E" w14:textId="54B684AB" w:rsidR="08B1AE2D" w:rsidRDefault="08B1AE2D" w:rsidP="08B1AE2D">
      <w:pPr>
        <w:pStyle w:val="ListParagraph"/>
        <w:rPr>
          <w:sz w:val="24"/>
          <w:szCs w:val="24"/>
        </w:rPr>
      </w:pPr>
    </w:p>
    <w:p w14:paraId="000EFE22" w14:textId="198FB0E7" w:rsidR="6CD6BC02" w:rsidRDefault="6CD6BC02" w:rsidP="08B1AE2D">
      <w:pPr>
        <w:pStyle w:val="ListParagraph"/>
        <w:numPr>
          <w:ilvl w:val="0"/>
          <w:numId w:val="3"/>
        </w:numPr>
        <w:spacing w:before="240" w:after="240"/>
        <w:rPr>
          <w:b/>
          <w:bCs/>
          <w:sz w:val="24"/>
          <w:szCs w:val="24"/>
        </w:rPr>
      </w:pPr>
      <w:r w:rsidRPr="08B1AE2D">
        <w:rPr>
          <w:b/>
          <w:bCs/>
          <w:sz w:val="24"/>
          <w:szCs w:val="24"/>
        </w:rPr>
        <w:t>Output</w:t>
      </w:r>
    </w:p>
    <w:p w14:paraId="04570164" w14:textId="77777777" w:rsidR="00445E61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530B23FF" w14:textId="6A213F65" w:rsidR="003264BD" w:rsidRPr="00982A62" w:rsidRDefault="6CD6BC0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8B1AE2D">
        <w:rPr>
          <w:sz w:val="24"/>
          <w:szCs w:val="24"/>
        </w:rPr>
        <w:t>A detailed profit report is displayed in the requested format, providing the manager with insights into the product's performance.</w:t>
      </w:r>
    </w:p>
    <w:p w14:paraId="5D078002" w14:textId="0405CDC8" w:rsidR="6CD6BC02" w:rsidRDefault="6CD6BC02" w:rsidP="00C91869">
      <w:pPr>
        <w:pStyle w:val="Heading4"/>
        <w:numPr>
          <w:ilvl w:val="0"/>
          <w:numId w:val="0"/>
        </w:numPr>
        <w:spacing w:before="319" w:after="319"/>
        <w:ind w:left="426"/>
        <w:rPr>
          <w:rFonts w:ascii="Times New Roman" w:hAnsi="Times New Roman"/>
          <w:b/>
          <w:bCs/>
          <w:sz w:val="24"/>
          <w:szCs w:val="24"/>
        </w:rPr>
      </w:pPr>
      <w:r w:rsidRPr="08B1AE2D">
        <w:rPr>
          <w:rFonts w:ascii="Times New Roman" w:hAnsi="Times New Roman"/>
          <w:b/>
          <w:bCs/>
          <w:sz w:val="24"/>
          <w:szCs w:val="24"/>
        </w:rPr>
        <w:lastRenderedPageBreak/>
        <w:t>3</w:t>
      </w:r>
      <w:r w:rsidR="00C91869">
        <w:t xml:space="preserve">      </w:t>
      </w:r>
      <w:r w:rsidRPr="08B1AE2D">
        <w:rPr>
          <w:rFonts w:ascii="Times New Roman" w:hAnsi="Times New Roman"/>
          <w:b/>
          <w:bCs/>
          <w:sz w:val="24"/>
          <w:szCs w:val="24"/>
        </w:rPr>
        <w:t>Price Updates</w:t>
      </w:r>
    </w:p>
    <w:p w14:paraId="66A058C9" w14:textId="1290C962" w:rsidR="08B1AE2D" w:rsidRDefault="6CD6BC02" w:rsidP="00BF2EC4">
      <w:pPr>
        <w:pStyle w:val="ListParagraph"/>
        <w:numPr>
          <w:ilvl w:val="0"/>
          <w:numId w:val="2"/>
        </w:numPr>
        <w:spacing w:before="240" w:after="240"/>
        <w:rPr>
          <w:b/>
          <w:bCs/>
          <w:sz w:val="24"/>
          <w:szCs w:val="24"/>
        </w:rPr>
      </w:pPr>
      <w:r w:rsidRPr="005930D4">
        <w:rPr>
          <w:b/>
          <w:bCs/>
          <w:sz w:val="24"/>
          <w:szCs w:val="24"/>
        </w:rPr>
        <w:t>Input</w:t>
      </w:r>
    </w:p>
    <w:p w14:paraId="72389867" w14:textId="77777777" w:rsidR="00445E61" w:rsidRPr="005930D4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7700FBD7" w14:textId="2BB41F0E" w:rsidR="6CD6BC02" w:rsidRDefault="6CD6BC0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8B1AE2D">
        <w:rPr>
          <w:sz w:val="24"/>
          <w:szCs w:val="24"/>
        </w:rPr>
        <w:t>Product ID and the updated price for the product.</w:t>
      </w:r>
    </w:p>
    <w:p w14:paraId="4DDCE78C" w14:textId="14DEFF5F" w:rsidR="08B1AE2D" w:rsidRDefault="08B1AE2D" w:rsidP="08B1AE2D">
      <w:pPr>
        <w:pStyle w:val="ListParagraph"/>
        <w:rPr>
          <w:sz w:val="24"/>
          <w:szCs w:val="24"/>
        </w:rPr>
      </w:pPr>
    </w:p>
    <w:p w14:paraId="4526765B" w14:textId="5F93E1F5" w:rsidR="08B1AE2D" w:rsidRDefault="6CD6BC02" w:rsidP="00C24309">
      <w:pPr>
        <w:pStyle w:val="ListParagraph"/>
        <w:numPr>
          <w:ilvl w:val="0"/>
          <w:numId w:val="2"/>
        </w:numPr>
        <w:spacing w:before="240" w:after="240"/>
        <w:rPr>
          <w:b/>
          <w:bCs/>
          <w:sz w:val="24"/>
          <w:szCs w:val="24"/>
        </w:rPr>
      </w:pPr>
      <w:r w:rsidRPr="005930D4">
        <w:rPr>
          <w:b/>
          <w:bCs/>
          <w:sz w:val="24"/>
          <w:szCs w:val="24"/>
        </w:rPr>
        <w:t>Processing</w:t>
      </w:r>
    </w:p>
    <w:p w14:paraId="0ADC990C" w14:textId="77777777" w:rsidR="00445E61" w:rsidRPr="005930D4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543769E3" w14:textId="25C9FA0F" w:rsidR="6CD6BC02" w:rsidRDefault="6CD6BC02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8B1AE2D">
        <w:rPr>
          <w:sz w:val="24"/>
          <w:szCs w:val="24"/>
        </w:rPr>
        <w:t>The system locates the product in the database and shows its current details. It then updates the price to the new value provided.</w:t>
      </w:r>
    </w:p>
    <w:p w14:paraId="1B6C9E5E" w14:textId="094FCAA8" w:rsidR="08B1AE2D" w:rsidRDefault="08B1AE2D" w:rsidP="08B1AE2D">
      <w:pPr>
        <w:pStyle w:val="ListParagraph"/>
        <w:rPr>
          <w:sz w:val="24"/>
          <w:szCs w:val="24"/>
        </w:rPr>
      </w:pPr>
    </w:p>
    <w:p w14:paraId="363B7E58" w14:textId="0B7D4051" w:rsidR="08B1AE2D" w:rsidRDefault="6CD6BC02" w:rsidP="00DE3BFF">
      <w:pPr>
        <w:pStyle w:val="ListParagraph"/>
        <w:numPr>
          <w:ilvl w:val="0"/>
          <w:numId w:val="2"/>
        </w:numPr>
        <w:spacing w:before="240" w:after="240"/>
        <w:rPr>
          <w:b/>
          <w:bCs/>
          <w:sz w:val="24"/>
          <w:szCs w:val="24"/>
        </w:rPr>
      </w:pPr>
      <w:r w:rsidRPr="005930D4">
        <w:rPr>
          <w:b/>
          <w:bCs/>
          <w:sz w:val="24"/>
          <w:szCs w:val="24"/>
        </w:rPr>
        <w:t>Output</w:t>
      </w:r>
    </w:p>
    <w:p w14:paraId="22F28498" w14:textId="77777777" w:rsidR="00445E61" w:rsidRPr="005930D4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72E78E1F" w14:textId="4C8C9657" w:rsidR="6CD6BC02" w:rsidRDefault="6CD6BC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8B1AE2D">
        <w:rPr>
          <w:sz w:val="24"/>
          <w:szCs w:val="24"/>
        </w:rPr>
        <w:t>The system displays the updated product details, including the new price.</w:t>
      </w:r>
    </w:p>
    <w:p w14:paraId="5B1A1DF0" w14:textId="42510BAC" w:rsidR="08B1AE2D" w:rsidRDefault="08B1AE2D" w:rsidP="08B1AE2D">
      <w:pPr>
        <w:rPr>
          <w:sz w:val="24"/>
          <w:szCs w:val="24"/>
        </w:rPr>
      </w:pPr>
    </w:p>
    <w:p w14:paraId="1516ED4E" w14:textId="1A697673" w:rsidR="6CD6BC02" w:rsidRDefault="6CD6BC02" w:rsidP="00C91869">
      <w:pPr>
        <w:pStyle w:val="Heading4"/>
        <w:numPr>
          <w:ilvl w:val="0"/>
          <w:numId w:val="0"/>
        </w:numPr>
        <w:spacing w:before="319" w:after="319"/>
        <w:ind w:firstLine="426"/>
        <w:rPr>
          <w:rFonts w:ascii="Times New Roman" w:hAnsi="Times New Roman"/>
          <w:b/>
          <w:bCs/>
          <w:sz w:val="24"/>
          <w:szCs w:val="24"/>
        </w:rPr>
      </w:pPr>
      <w:r w:rsidRPr="08B1AE2D">
        <w:rPr>
          <w:rFonts w:ascii="Times New Roman" w:hAnsi="Times New Roman"/>
          <w:b/>
          <w:bCs/>
          <w:sz w:val="24"/>
          <w:szCs w:val="24"/>
        </w:rPr>
        <w:t>4</w:t>
      </w:r>
      <w:r w:rsidR="00C91869">
        <w:t xml:space="preserve">       </w:t>
      </w:r>
      <w:r w:rsidRPr="08B1AE2D">
        <w:rPr>
          <w:rFonts w:ascii="Times New Roman" w:hAnsi="Times New Roman"/>
          <w:b/>
          <w:bCs/>
          <w:sz w:val="24"/>
          <w:szCs w:val="24"/>
        </w:rPr>
        <w:t>Inventory Management</w:t>
      </w:r>
    </w:p>
    <w:p w14:paraId="6E2BD57F" w14:textId="155E8FAF" w:rsidR="6CD6BC02" w:rsidRDefault="6CD6BC02" w:rsidP="08B1AE2D">
      <w:pPr>
        <w:pStyle w:val="ListParagraph"/>
        <w:numPr>
          <w:ilvl w:val="0"/>
          <w:numId w:val="1"/>
        </w:numPr>
        <w:spacing w:before="240" w:after="240"/>
        <w:rPr>
          <w:b/>
          <w:bCs/>
          <w:sz w:val="24"/>
          <w:szCs w:val="24"/>
        </w:rPr>
      </w:pPr>
      <w:r w:rsidRPr="08B1AE2D">
        <w:rPr>
          <w:b/>
          <w:bCs/>
          <w:sz w:val="24"/>
          <w:szCs w:val="24"/>
        </w:rPr>
        <w:t>Input</w:t>
      </w:r>
    </w:p>
    <w:p w14:paraId="55C16E28" w14:textId="77777777" w:rsidR="00445E61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0EF008FC" w14:textId="1B497753" w:rsidR="6CD6BC02" w:rsidRDefault="6CD6BC0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8B1AE2D">
        <w:rPr>
          <w:sz w:val="24"/>
          <w:szCs w:val="24"/>
        </w:rPr>
        <w:t>Product ID and the newly arrived quantity.</w:t>
      </w:r>
    </w:p>
    <w:p w14:paraId="7626DB83" w14:textId="43A80F4E" w:rsidR="08B1AE2D" w:rsidRDefault="08B1AE2D" w:rsidP="08B1AE2D">
      <w:pPr>
        <w:pStyle w:val="ListParagraph"/>
        <w:rPr>
          <w:sz w:val="24"/>
          <w:szCs w:val="24"/>
        </w:rPr>
      </w:pPr>
    </w:p>
    <w:p w14:paraId="6BB76E1A" w14:textId="377C7CE5" w:rsidR="6CD6BC02" w:rsidRDefault="6CD6BC02" w:rsidP="08B1AE2D">
      <w:pPr>
        <w:pStyle w:val="ListParagraph"/>
        <w:numPr>
          <w:ilvl w:val="0"/>
          <w:numId w:val="1"/>
        </w:numPr>
        <w:spacing w:before="240" w:after="240"/>
        <w:rPr>
          <w:b/>
          <w:bCs/>
          <w:sz w:val="24"/>
          <w:szCs w:val="24"/>
        </w:rPr>
      </w:pPr>
      <w:r w:rsidRPr="08B1AE2D">
        <w:rPr>
          <w:b/>
          <w:bCs/>
          <w:sz w:val="24"/>
          <w:szCs w:val="24"/>
        </w:rPr>
        <w:t xml:space="preserve"> Processing</w:t>
      </w:r>
    </w:p>
    <w:p w14:paraId="7512A1E9" w14:textId="77777777" w:rsidR="00445E61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435F8E45" w14:textId="187964ED" w:rsidR="6CD6BC02" w:rsidRDefault="6CD6BC0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8B1AE2D">
        <w:rPr>
          <w:sz w:val="24"/>
          <w:szCs w:val="24"/>
        </w:rPr>
        <w:t xml:space="preserve">The system checks the inventory database to see if the product already exists. If it does, the system updates the quantity. If it </w:t>
      </w:r>
      <w:r w:rsidR="03661AEA" w:rsidRPr="08B1AE2D">
        <w:rPr>
          <w:sz w:val="24"/>
          <w:szCs w:val="24"/>
        </w:rPr>
        <w:t>does not</w:t>
      </w:r>
      <w:r w:rsidRPr="08B1AE2D">
        <w:rPr>
          <w:sz w:val="24"/>
          <w:szCs w:val="24"/>
        </w:rPr>
        <w:t>, a new entry is added with the product details and quantity.</w:t>
      </w:r>
    </w:p>
    <w:p w14:paraId="3ECCC94A" w14:textId="21E145BF" w:rsidR="08B1AE2D" w:rsidRDefault="08B1AE2D" w:rsidP="08B1AE2D">
      <w:pPr>
        <w:pStyle w:val="ListParagraph"/>
        <w:rPr>
          <w:sz w:val="24"/>
          <w:szCs w:val="24"/>
        </w:rPr>
      </w:pPr>
    </w:p>
    <w:p w14:paraId="60121D42" w14:textId="569562AC" w:rsidR="6CD6BC02" w:rsidRDefault="6CD6BC02" w:rsidP="08B1AE2D">
      <w:pPr>
        <w:pStyle w:val="ListParagraph"/>
        <w:numPr>
          <w:ilvl w:val="0"/>
          <w:numId w:val="1"/>
        </w:numPr>
        <w:spacing w:before="240" w:after="240"/>
        <w:rPr>
          <w:b/>
          <w:bCs/>
          <w:sz w:val="24"/>
          <w:szCs w:val="24"/>
        </w:rPr>
      </w:pPr>
      <w:r w:rsidRPr="08B1AE2D">
        <w:rPr>
          <w:b/>
          <w:bCs/>
          <w:sz w:val="24"/>
          <w:szCs w:val="24"/>
        </w:rPr>
        <w:t>Output</w:t>
      </w:r>
    </w:p>
    <w:p w14:paraId="61116122" w14:textId="77777777" w:rsidR="00445E61" w:rsidRDefault="00445E61" w:rsidP="00445E61">
      <w:pPr>
        <w:pStyle w:val="ListParagraph"/>
        <w:spacing w:before="240" w:after="240"/>
        <w:ind w:left="1800"/>
        <w:rPr>
          <w:b/>
          <w:bCs/>
          <w:sz w:val="24"/>
          <w:szCs w:val="24"/>
        </w:rPr>
      </w:pPr>
    </w:p>
    <w:p w14:paraId="75AFCDE0" w14:textId="1B573242" w:rsidR="6CD6BC02" w:rsidRDefault="6CD6BC0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8B1AE2D">
        <w:rPr>
          <w:sz w:val="24"/>
          <w:szCs w:val="24"/>
        </w:rPr>
        <w:t>A notification confirming that the product and quantity have been successfully updated in the inventory database.</w:t>
      </w:r>
    </w:p>
    <w:p w14:paraId="63AEAC45" w14:textId="1F42DED0" w:rsidR="08B1AE2D" w:rsidRDefault="08B1AE2D" w:rsidP="08B1AE2D">
      <w:pPr>
        <w:rPr>
          <w:sz w:val="24"/>
          <w:szCs w:val="24"/>
        </w:rPr>
      </w:pPr>
    </w:p>
    <w:p w14:paraId="5EAD52DD" w14:textId="05133209" w:rsidR="6CD6BC02" w:rsidRDefault="6CD6BC02" w:rsidP="00C91869">
      <w:pPr>
        <w:pStyle w:val="Heading3"/>
        <w:numPr>
          <w:ilvl w:val="0"/>
          <w:numId w:val="0"/>
        </w:numPr>
        <w:spacing w:before="281" w:after="281"/>
        <w:ind w:firstLine="426"/>
        <w:rPr>
          <w:rFonts w:ascii="Times New Roman" w:hAnsi="Times New Roman"/>
          <w:b/>
          <w:bCs/>
          <w:sz w:val="24"/>
          <w:szCs w:val="24"/>
        </w:rPr>
      </w:pPr>
      <w:r w:rsidRPr="08B1AE2D">
        <w:rPr>
          <w:rFonts w:ascii="Times New Roman" w:hAnsi="Times New Roman"/>
          <w:b/>
          <w:bCs/>
          <w:sz w:val="24"/>
          <w:szCs w:val="24"/>
        </w:rPr>
        <w:t>3.</w:t>
      </w:r>
      <w:r w:rsidR="621E7801" w:rsidRPr="08B1AE2D">
        <w:rPr>
          <w:rFonts w:ascii="Times New Roman" w:hAnsi="Times New Roman"/>
          <w:b/>
          <w:bCs/>
          <w:sz w:val="24"/>
          <w:szCs w:val="24"/>
        </w:rPr>
        <w:t>2</w:t>
      </w:r>
      <w:r w:rsidRPr="08B1AE2D">
        <w:rPr>
          <w:rFonts w:ascii="Times New Roman" w:hAnsi="Times New Roman"/>
          <w:b/>
          <w:bCs/>
          <w:sz w:val="24"/>
          <w:szCs w:val="24"/>
        </w:rPr>
        <w:t xml:space="preserve"> Non-Functional Requirements</w:t>
      </w:r>
    </w:p>
    <w:p w14:paraId="0896E721" w14:textId="2B88AD88" w:rsidR="082F9EEF" w:rsidRDefault="082F9EEF" w:rsidP="00C91869">
      <w:pPr>
        <w:pStyle w:val="Heading4"/>
        <w:numPr>
          <w:ilvl w:val="0"/>
          <w:numId w:val="0"/>
        </w:numPr>
        <w:spacing w:before="319" w:after="319"/>
        <w:ind w:firstLine="426"/>
        <w:rPr>
          <w:rFonts w:ascii="Times New Roman" w:hAnsi="Times New Roman"/>
          <w:b/>
          <w:bCs/>
          <w:sz w:val="24"/>
          <w:szCs w:val="24"/>
        </w:rPr>
      </w:pPr>
      <w:r w:rsidRPr="08B1AE2D">
        <w:rPr>
          <w:rFonts w:ascii="Times New Roman" w:hAnsi="Times New Roman"/>
          <w:b/>
          <w:bCs/>
          <w:sz w:val="24"/>
          <w:szCs w:val="24"/>
        </w:rPr>
        <w:t>1</w:t>
      </w:r>
      <w:r>
        <w:tab/>
      </w:r>
      <w:r w:rsidR="6CD6BC02" w:rsidRPr="08B1AE2D">
        <w:rPr>
          <w:rFonts w:ascii="Times New Roman" w:hAnsi="Times New Roman"/>
          <w:b/>
          <w:bCs/>
          <w:sz w:val="24"/>
          <w:szCs w:val="24"/>
        </w:rPr>
        <w:t>Performance and Reliability</w:t>
      </w:r>
    </w:p>
    <w:p w14:paraId="717ACA96" w14:textId="3A4A6AD1" w:rsidR="00445E61" w:rsidRPr="00982A62" w:rsidRDefault="6CD6BC0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8B1AE2D">
        <w:rPr>
          <w:sz w:val="24"/>
          <w:szCs w:val="24"/>
        </w:rPr>
        <w:t>The system must be capable of handling a high volume of transactions and large data sets efficiently. Adequate network bandwidth and robust infrastructure are necessary to ensure smooth performance and response times, even under heavy usage.</w:t>
      </w:r>
    </w:p>
    <w:p w14:paraId="58ECD0A8" w14:textId="12B4C545" w:rsidR="7E830A78" w:rsidRDefault="7E830A78" w:rsidP="002A183F">
      <w:pPr>
        <w:pStyle w:val="Heading4"/>
        <w:numPr>
          <w:ilvl w:val="0"/>
          <w:numId w:val="0"/>
        </w:numPr>
        <w:spacing w:before="319" w:after="319"/>
        <w:ind w:firstLine="360"/>
        <w:rPr>
          <w:rFonts w:ascii="Times New Roman" w:hAnsi="Times New Roman"/>
          <w:b/>
          <w:bCs/>
          <w:sz w:val="24"/>
          <w:szCs w:val="24"/>
        </w:rPr>
      </w:pPr>
      <w:r w:rsidRPr="08B1AE2D">
        <w:rPr>
          <w:rFonts w:ascii="Times New Roman" w:hAnsi="Times New Roman"/>
          <w:b/>
          <w:bCs/>
          <w:sz w:val="24"/>
          <w:szCs w:val="24"/>
        </w:rPr>
        <w:lastRenderedPageBreak/>
        <w:t>2</w:t>
      </w:r>
      <w:r>
        <w:tab/>
      </w:r>
      <w:r w:rsidR="6CD6BC02" w:rsidRPr="08B1AE2D">
        <w:rPr>
          <w:rFonts w:ascii="Times New Roman" w:hAnsi="Times New Roman"/>
          <w:b/>
          <w:bCs/>
          <w:sz w:val="24"/>
          <w:szCs w:val="24"/>
        </w:rPr>
        <w:t>Security</w:t>
      </w:r>
    </w:p>
    <w:p w14:paraId="16CDB49D" w14:textId="35EF3600" w:rsidR="6CD6BC02" w:rsidRDefault="6CD6BC0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8B1AE2D">
        <w:rPr>
          <w:sz w:val="24"/>
          <w:szCs w:val="24"/>
        </w:rPr>
        <w:t>Users will access the system via secure login credentials, requiring a unique ID and password. Only authorized personnel will have access to sensitive data and system features.</w:t>
      </w:r>
    </w:p>
    <w:p w14:paraId="48C1EB1D" w14:textId="20613B86" w:rsidR="08B1AE2D" w:rsidRDefault="08B1AE2D" w:rsidP="08B1AE2D">
      <w:pPr>
        <w:pStyle w:val="BodyText"/>
        <w:rPr>
          <w:sz w:val="24"/>
          <w:szCs w:val="24"/>
        </w:rPr>
      </w:pPr>
    </w:p>
    <w:p w14:paraId="6599E84A" w14:textId="24867E03" w:rsidR="2F4DF324" w:rsidRDefault="2F4DF324" w:rsidP="002A183F">
      <w:pPr>
        <w:spacing w:before="240" w:after="240"/>
        <w:ind w:firstLine="36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3</w:t>
      </w:r>
      <w:r>
        <w:tab/>
      </w:r>
      <w:r w:rsidRPr="08B1AE2D">
        <w:rPr>
          <w:b/>
          <w:bCs/>
          <w:sz w:val="24"/>
          <w:szCs w:val="24"/>
        </w:rPr>
        <w:t>Reliability</w:t>
      </w:r>
      <w:r w:rsidRPr="08B1AE2D">
        <w:rPr>
          <w:sz w:val="24"/>
          <w:szCs w:val="24"/>
        </w:rPr>
        <w:t>:</w:t>
      </w:r>
    </w:p>
    <w:p w14:paraId="09B351F3" w14:textId="105C81BD" w:rsidR="2F4DF324" w:rsidRDefault="2F4DF324">
      <w:pPr>
        <w:pStyle w:val="ListParagraph"/>
        <w:numPr>
          <w:ilvl w:val="0"/>
          <w:numId w:val="2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shall handle up to 1000 transactions per day without failure.</w:t>
      </w:r>
    </w:p>
    <w:p w14:paraId="72C3EBE1" w14:textId="3C9889BC" w:rsidR="08B1AE2D" w:rsidRPr="00982A62" w:rsidRDefault="2F4DF324">
      <w:pPr>
        <w:pStyle w:val="ListParagraph"/>
        <w:numPr>
          <w:ilvl w:val="0"/>
          <w:numId w:val="2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shall include a daily backup mechanism for all data.</w:t>
      </w:r>
    </w:p>
    <w:p w14:paraId="03EEE668" w14:textId="1F011B54" w:rsidR="2F4DF324" w:rsidRDefault="2F4DF324" w:rsidP="002A183F">
      <w:pPr>
        <w:spacing w:before="240" w:after="240"/>
        <w:ind w:firstLine="36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4</w:t>
      </w:r>
      <w:r>
        <w:tab/>
      </w:r>
      <w:r w:rsidRPr="08B1AE2D">
        <w:rPr>
          <w:b/>
          <w:bCs/>
          <w:sz w:val="24"/>
          <w:szCs w:val="24"/>
        </w:rPr>
        <w:t>Scalability</w:t>
      </w:r>
      <w:r w:rsidRPr="08B1AE2D">
        <w:rPr>
          <w:sz w:val="24"/>
          <w:szCs w:val="24"/>
        </w:rPr>
        <w:t>:</w:t>
      </w:r>
    </w:p>
    <w:p w14:paraId="1DBA68BF" w14:textId="3A97ABFF" w:rsidR="2F4DF324" w:rsidRDefault="2F4DF324">
      <w:pPr>
        <w:pStyle w:val="ListParagraph"/>
        <w:numPr>
          <w:ilvl w:val="0"/>
          <w:numId w:val="2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shall be able to handle an increase in the number of items (up to 10,000 items).</w:t>
      </w:r>
    </w:p>
    <w:p w14:paraId="2F42B0B5" w14:textId="39312C81" w:rsidR="08B1AE2D" w:rsidRPr="00982A62" w:rsidRDefault="2F4DF324">
      <w:pPr>
        <w:pStyle w:val="ListParagraph"/>
        <w:numPr>
          <w:ilvl w:val="0"/>
          <w:numId w:val="2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shall support an increase in the number of transactions (up to 5000 transactions per day).</w:t>
      </w:r>
    </w:p>
    <w:p w14:paraId="374F1F0F" w14:textId="12AAEB27" w:rsidR="2F4DF324" w:rsidRDefault="2F4DF324" w:rsidP="002A183F">
      <w:pPr>
        <w:spacing w:before="240" w:after="240"/>
        <w:ind w:firstLine="360"/>
        <w:rPr>
          <w:sz w:val="24"/>
          <w:szCs w:val="24"/>
        </w:rPr>
      </w:pPr>
      <w:r w:rsidRPr="08B1AE2D">
        <w:rPr>
          <w:b/>
          <w:bCs/>
          <w:sz w:val="24"/>
          <w:szCs w:val="24"/>
        </w:rPr>
        <w:t>5</w:t>
      </w:r>
      <w:r>
        <w:tab/>
      </w:r>
      <w:r w:rsidRPr="08B1AE2D">
        <w:rPr>
          <w:b/>
          <w:bCs/>
          <w:sz w:val="24"/>
          <w:szCs w:val="24"/>
        </w:rPr>
        <w:t>Maintainability</w:t>
      </w:r>
      <w:r w:rsidRPr="08B1AE2D">
        <w:rPr>
          <w:sz w:val="24"/>
          <w:szCs w:val="24"/>
        </w:rPr>
        <w:t>:</w:t>
      </w:r>
    </w:p>
    <w:p w14:paraId="2A755DB7" w14:textId="4DA463CD" w:rsidR="2F4DF324" w:rsidRDefault="2F4DF324">
      <w:pPr>
        <w:pStyle w:val="ListParagraph"/>
        <w:numPr>
          <w:ilvl w:val="0"/>
          <w:numId w:val="2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system shall be modular, with clear separation of functionalities to facilitate future updates and maintenance.</w:t>
      </w:r>
    </w:p>
    <w:p w14:paraId="1C0157D6" w14:textId="47CDDD52" w:rsidR="009D589D" w:rsidRDefault="2F4DF324">
      <w:pPr>
        <w:pStyle w:val="ListParagraph"/>
        <w:numPr>
          <w:ilvl w:val="0"/>
          <w:numId w:val="24"/>
        </w:numPr>
        <w:spacing w:before="240" w:after="240"/>
        <w:rPr>
          <w:sz w:val="24"/>
          <w:szCs w:val="24"/>
        </w:rPr>
      </w:pPr>
      <w:r w:rsidRPr="08B1AE2D">
        <w:rPr>
          <w:sz w:val="24"/>
          <w:szCs w:val="24"/>
        </w:rPr>
        <w:t>The code shall be well-documented for ease of understanding and modification</w:t>
      </w:r>
    </w:p>
    <w:p w14:paraId="6C13A760" w14:textId="77777777" w:rsidR="00982A62" w:rsidRPr="00982A62" w:rsidRDefault="00982A62" w:rsidP="00982A62">
      <w:pPr>
        <w:pStyle w:val="ListParagraph"/>
        <w:spacing w:before="240" w:after="240"/>
        <w:rPr>
          <w:sz w:val="24"/>
          <w:szCs w:val="24"/>
        </w:rPr>
      </w:pPr>
    </w:p>
    <w:p w14:paraId="3B526CF1" w14:textId="77777777" w:rsidR="00A85FB6" w:rsidRDefault="00A85FB6" w:rsidP="00A85FB6">
      <w:pPr>
        <w:pStyle w:val="ListParagraph"/>
        <w:ind w:left="1080"/>
      </w:pPr>
    </w:p>
    <w:p w14:paraId="7610E30B" w14:textId="77777777" w:rsidR="00982A62" w:rsidRDefault="00982A62" w:rsidP="00A85FB6">
      <w:pPr>
        <w:pStyle w:val="ListParagraph"/>
        <w:ind w:left="1080"/>
      </w:pPr>
    </w:p>
    <w:p w14:paraId="1FF5EC8A" w14:textId="77777777" w:rsidR="00982A62" w:rsidRDefault="00982A62" w:rsidP="00A85FB6">
      <w:pPr>
        <w:pStyle w:val="ListParagraph"/>
        <w:ind w:left="1080"/>
      </w:pPr>
    </w:p>
    <w:p w14:paraId="2A667406" w14:textId="77777777" w:rsidR="00982A62" w:rsidRDefault="00982A62" w:rsidP="00A85FB6">
      <w:pPr>
        <w:pStyle w:val="ListParagraph"/>
        <w:ind w:left="1080"/>
      </w:pPr>
    </w:p>
    <w:p w14:paraId="6EC4BD7C" w14:textId="77777777" w:rsidR="00982A62" w:rsidRDefault="00982A62" w:rsidP="00A85FB6">
      <w:pPr>
        <w:pStyle w:val="ListParagraph"/>
        <w:ind w:left="1080"/>
      </w:pPr>
    </w:p>
    <w:p w14:paraId="5DD1EFE6" w14:textId="77777777" w:rsidR="00982A62" w:rsidRDefault="00982A62" w:rsidP="00A85FB6">
      <w:pPr>
        <w:pStyle w:val="ListParagraph"/>
        <w:ind w:left="1080"/>
      </w:pPr>
    </w:p>
    <w:p w14:paraId="7BCA8F24" w14:textId="77777777" w:rsidR="00982A62" w:rsidRDefault="00982A62" w:rsidP="00A85FB6">
      <w:pPr>
        <w:pStyle w:val="ListParagraph"/>
        <w:ind w:left="1080"/>
      </w:pPr>
    </w:p>
    <w:p w14:paraId="1A9DF11D" w14:textId="77777777" w:rsidR="00982A62" w:rsidRDefault="00982A62" w:rsidP="00A85FB6">
      <w:pPr>
        <w:pStyle w:val="ListParagraph"/>
        <w:ind w:left="1080"/>
      </w:pPr>
    </w:p>
    <w:p w14:paraId="4C2BC944" w14:textId="77777777" w:rsidR="00982A62" w:rsidRDefault="00982A62" w:rsidP="00A85FB6">
      <w:pPr>
        <w:pStyle w:val="ListParagraph"/>
        <w:ind w:left="1080"/>
      </w:pPr>
    </w:p>
    <w:p w14:paraId="75100CB1" w14:textId="77777777" w:rsidR="00982A62" w:rsidRDefault="00982A62" w:rsidP="00A85FB6">
      <w:pPr>
        <w:pStyle w:val="ListParagraph"/>
        <w:ind w:left="1080"/>
      </w:pPr>
    </w:p>
    <w:p w14:paraId="0E08D2DA" w14:textId="77777777" w:rsidR="00982A62" w:rsidRDefault="00982A62" w:rsidP="00A85FB6">
      <w:pPr>
        <w:pStyle w:val="ListParagraph"/>
        <w:ind w:left="1080"/>
      </w:pPr>
    </w:p>
    <w:p w14:paraId="6BBAC998" w14:textId="77777777" w:rsidR="00982A62" w:rsidRDefault="00982A62" w:rsidP="00A85FB6">
      <w:pPr>
        <w:pStyle w:val="ListParagraph"/>
        <w:ind w:left="1080"/>
      </w:pPr>
    </w:p>
    <w:p w14:paraId="38B90829" w14:textId="77777777" w:rsidR="00982A62" w:rsidRDefault="00982A62" w:rsidP="00A85FB6">
      <w:pPr>
        <w:pStyle w:val="ListParagraph"/>
        <w:ind w:left="1080"/>
      </w:pPr>
    </w:p>
    <w:p w14:paraId="5B2137F0" w14:textId="77777777" w:rsidR="00982A62" w:rsidRDefault="00982A62" w:rsidP="00A85FB6">
      <w:pPr>
        <w:pStyle w:val="ListParagraph"/>
        <w:ind w:left="1080"/>
      </w:pPr>
    </w:p>
    <w:p w14:paraId="59701855" w14:textId="77777777" w:rsidR="00982A62" w:rsidRDefault="00982A62" w:rsidP="00A85FB6">
      <w:pPr>
        <w:pStyle w:val="ListParagraph"/>
        <w:ind w:left="1080"/>
      </w:pPr>
    </w:p>
    <w:p w14:paraId="218CC4DD" w14:textId="77777777" w:rsidR="00982A62" w:rsidRDefault="00982A62" w:rsidP="00A85FB6">
      <w:pPr>
        <w:pStyle w:val="ListParagraph"/>
        <w:ind w:left="1080"/>
      </w:pPr>
    </w:p>
    <w:p w14:paraId="4B6774F9" w14:textId="77777777" w:rsidR="00982A62" w:rsidRDefault="00982A62" w:rsidP="00A85FB6">
      <w:pPr>
        <w:pStyle w:val="ListParagraph"/>
        <w:ind w:left="1080"/>
      </w:pPr>
    </w:p>
    <w:p w14:paraId="0F490CD6" w14:textId="77777777" w:rsidR="00982A62" w:rsidRPr="00A52F50" w:rsidRDefault="00982A62" w:rsidP="00A85FB6">
      <w:pPr>
        <w:pStyle w:val="ListParagraph"/>
        <w:ind w:left="1080"/>
      </w:pPr>
    </w:p>
    <w:p w14:paraId="03B8C1C2" w14:textId="74E674E0" w:rsidR="002A183F" w:rsidRPr="002A183F" w:rsidRDefault="002A183F" w:rsidP="002A183F">
      <w:pPr>
        <w:widowControl/>
        <w:spacing w:after="200" w:line="276" w:lineRule="auto"/>
        <w:ind w:left="360"/>
        <w:rPr>
          <w:rFonts w:ascii="Arial" w:hAnsi="Arial" w:cs="Arial"/>
          <w:b/>
          <w:bCs/>
          <w:sz w:val="22"/>
          <w:szCs w:val="22"/>
        </w:rPr>
      </w:pPr>
      <w:r w:rsidRPr="002A183F">
        <w:rPr>
          <w:rFonts w:ascii="Arial" w:hAnsi="Arial" w:cs="Arial"/>
          <w:b/>
          <w:bCs/>
          <w:sz w:val="22"/>
          <w:szCs w:val="22"/>
        </w:rPr>
        <w:lastRenderedPageBreak/>
        <w:t xml:space="preserve">4. </w:t>
      </w:r>
      <w:r w:rsidRPr="002A183F">
        <w:rPr>
          <w:rFonts w:ascii="Arial" w:hAnsi="Arial" w:cs="Arial"/>
          <w:b/>
          <w:bCs/>
          <w:sz w:val="22"/>
          <w:szCs w:val="22"/>
        </w:rPr>
        <w:tab/>
        <w:t>DATA DICTIONARY</w:t>
      </w:r>
    </w:p>
    <w:p w14:paraId="61EDD730" w14:textId="77777777" w:rsidR="002A183F" w:rsidRPr="00C91869" w:rsidRDefault="002A183F">
      <w:pPr>
        <w:pStyle w:val="ListParagraph"/>
        <w:widowControl/>
        <w:numPr>
          <w:ilvl w:val="1"/>
          <w:numId w:val="28"/>
        </w:numPr>
        <w:spacing w:after="200" w:line="276" w:lineRule="auto"/>
        <w:rPr>
          <w:b/>
          <w:i/>
          <w:iCs/>
          <w:sz w:val="22"/>
          <w:szCs w:val="22"/>
        </w:rPr>
      </w:pPr>
      <w:r w:rsidRPr="00C91869">
        <w:rPr>
          <w:b/>
          <w:i/>
          <w:iCs/>
          <w:sz w:val="24"/>
          <w:szCs w:val="24"/>
        </w:rPr>
        <w:t>LOGIN</w:t>
      </w:r>
      <w:r w:rsidRPr="00C91869">
        <w:rPr>
          <w:b/>
          <w:i/>
          <w:iCs/>
          <w:sz w:val="22"/>
          <w:szCs w:val="22"/>
        </w:rPr>
        <w:t xml:space="preserve"> TABLE</w:t>
      </w:r>
    </w:p>
    <w:p w14:paraId="7C65309D" w14:textId="0016C336" w:rsidR="002A183F" w:rsidRDefault="002A183F" w:rsidP="002A183F">
      <w:pPr>
        <w:pStyle w:val="BodyText"/>
        <w:ind w:right="1327"/>
        <w:rPr>
          <w:spacing w:val="-2"/>
          <w:sz w:val="22"/>
          <w:szCs w:val="22"/>
        </w:rPr>
      </w:pPr>
      <w:r w:rsidRPr="00A52F50">
        <w:rPr>
          <w:sz w:val="22"/>
          <w:szCs w:val="22"/>
        </w:rPr>
        <w:t xml:space="preserve">This is a login table which has two fields username and password. Here primary key </w:t>
      </w:r>
      <w:r w:rsidR="00BD6972" w:rsidRPr="00A52F50">
        <w:rPr>
          <w:sz w:val="22"/>
          <w:szCs w:val="22"/>
        </w:rPr>
        <w:t>consists</w:t>
      </w:r>
      <w:r w:rsidRPr="00A52F50">
        <w:rPr>
          <w:sz w:val="22"/>
          <w:szCs w:val="22"/>
        </w:rPr>
        <w:t xml:space="preserve"> of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both</w:t>
      </w:r>
      <w:r w:rsidRPr="00A52F50">
        <w:rPr>
          <w:spacing w:val="-3"/>
          <w:sz w:val="22"/>
          <w:szCs w:val="22"/>
        </w:rPr>
        <w:t xml:space="preserve"> </w:t>
      </w:r>
      <w:r w:rsidRPr="00A52F50">
        <w:rPr>
          <w:sz w:val="22"/>
          <w:szCs w:val="22"/>
        </w:rPr>
        <w:t>username</w:t>
      </w:r>
      <w:r w:rsidRPr="00A52F50">
        <w:rPr>
          <w:spacing w:val="-3"/>
          <w:sz w:val="22"/>
          <w:szCs w:val="22"/>
        </w:rPr>
        <w:t xml:space="preserve"> </w:t>
      </w:r>
      <w:r w:rsidRPr="00A52F50">
        <w:rPr>
          <w:sz w:val="22"/>
          <w:szCs w:val="22"/>
        </w:rPr>
        <w:t>and</w:t>
      </w:r>
      <w:r w:rsidRPr="00A52F50">
        <w:rPr>
          <w:spacing w:val="-3"/>
          <w:sz w:val="22"/>
          <w:szCs w:val="22"/>
        </w:rPr>
        <w:t xml:space="preserve"> </w:t>
      </w:r>
      <w:r w:rsidRPr="00A52F50">
        <w:rPr>
          <w:sz w:val="22"/>
          <w:szCs w:val="22"/>
        </w:rPr>
        <w:t>password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fields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as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for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every</w:t>
      </w:r>
      <w:r w:rsidRPr="00A52F50">
        <w:rPr>
          <w:spacing w:val="-3"/>
          <w:sz w:val="22"/>
          <w:szCs w:val="22"/>
        </w:rPr>
        <w:t xml:space="preserve"> </w:t>
      </w:r>
      <w:r w:rsidRPr="00A52F50">
        <w:rPr>
          <w:sz w:val="22"/>
          <w:szCs w:val="22"/>
        </w:rPr>
        <w:t>user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there</w:t>
      </w:r>
      <w:r w:rsidRPr="00A52F50">
        <w:rPr>
          <w:spacing w:val="-3"/>
          <w:sz w:val="22"/>
          <w:szCs w:val="22"/>
        </w:rPr>
        <w:t xml:space="preserve"> </w:t>
      </w:r>
      <w:r w:rsidRPr="00A52F50">
        <w:rPr>
          <w:sz w:val="22"/>
          <w:szCs w:val="22"/>
        </w:rPr>
        <w:t>is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unique</w:t>
      </w:r>
      <w:r w:rsidRPr="00A52F50">
        <w:rPr>
          <w:spacing w:val="-5"/>
          <w:sz w:val="22"/>
          <w:szCs w:val="22"/>
        </w:rPr>
        <w:t xml:space="preserve"> </w:t>
      </w:r>
      <w:r w:rsidRPr="00A52F50">
        <w:rPr>
          <w:sz w:val="22"/>
          <w:szCs w:val="22"/>
        </w:rPr>
        <w:t>password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>to</w:t>
      </w:r>
      <w:r w:rsidRPr="00A52F50">
        <w:rPr>
          <w:spacing w:val="-3"/>
          <w:sz w:val="22"/>
          <w:szCs w:val="22"/>
        </w:rPr>
        <w:t xml:space="preserve"> </w:t>
      </w:r>
      <w:r w:rsidRPr="00A52F50">
        <w:rPr>
          <w:sz w:val="22"/>
          <w:szCs w:val="22"/>
        </w:rPr>
        <w:t>access</w:t>
      </w:r>
      <w:r w:rsidRPr="00A52F50">
        <w:rPr>
          <w:spacing w:val="-4"/>
          <w:sz w:val="22"/>
          <w:szCs w:val="22"/>
        </w:rPr>
        <w:t xml:space="preserve"> </w:t>
      </w:r>
      <w:r w:rsidRPr="00A52F50">
        <w:rPr>
          <w:sz w:val="22"/>
          <w:szCs w:val="22"/>
        </w:rPr>
        <w:t xml:space="preserve">the </w:t>
      </w:r>
      <w:r w:rsidRPr="00A52F50">
        <w:rPr>
          <w:spacing w:val="-2"/>
          <w:sz w:val="22"/>
          <w:szCs w:val="22"/>
        </w:rPr>
        <w:t>system.</w:t>
      </w:r>
    </w:p>
    <w:p w14:paraId="5106F19E" w14:textId="77777777" w:rsidR="002A183F" w:rsidRPr="00A52F50" w:rsidRDefault="002A183F" w:rsidP="002A183F">
      <w:pPr>
        <w:pStyle w:val="BodyText"/>
        <w:ind w:right="1327"/>
        <w:rPr>
          <w:sz w:val="22"/>
          <w:szCs w:val="22"/>
        </w:rPr>
      </w:pPr>
    </w:p>
    <w:tbl>
      <w:tblPr>
        <w:tblW w:w="9358" w:type="dxa"/>
        <w:tblInd w:w="7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500"/>
        <w:gridCol w:w="1494"/>
        <w:gridCol w:w="1446"/>
        <w:gridCol w:w="1778"/>
        <w:gridCol w:w="1746"/>
      </w:tblGrid>
      <w:tr w:rsidR="002A183F" w14:paraId="7EA63E51" w14:textId="77777777" w:rsidTr="00FF17FA">
        <w:trPr>
          <w:trHeight w:val="822"/>
        </w:trPr>
        <w:tc>
          <w:tcPr>
            <w:tcW w:w="1394" w:type="dxa"/>
            <w:tcBorders>
              <w:left w:val="single" w:sz="4" w:space="0" w:color="000000"/>
              <w:right w:val="single" w:sz="4" w:space="0" w:color="000000"/>
            </w:tcBorders>
          </w:tcPr>
          <w:p w14:paraId="12701A89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NO.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71B6AEF7" w14:textId="77777777" w:rsidR="002A183F" w:rsidRDefault="002A183F" w:rsidP="00FF17FA">
            <w:pPr>
              <w:pStyle w:val="TableParagraph"/>
              <w:spacing w:line="240" w:lineRule="auto"/>
              <w:ind w:left="109" w:right="67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FIELD </w:t>
            </w:r>
            <w:r>
              <w:rPr>
                <w:rFonts w:ascii="Times New Roman"/>
                <w:spacing w:val="-4"/>
                <w:sz w:val="24"/>
              </w:rPr>
              <w:t>NAME</w:t>
            </w:r>
          </w:p>
        </w:tc>
        <w:tc>
          <w:tcPr>
            <w:tcW w:w="1494" w:type="dxa"/>
            <w:tcBorders>
              <w:left w:val="single" w:sz="4" w:space="0" w:color="000000"/>
              <w:right w:val="single" w:sz="4" w:space="0" w:color="000000"/>
            </w:tcBorders>
          </w:tcPr>
          <w:p w14:paraId="08633896" w14:textId="77777777" w:rsidR="002A183F" w:rsidRDefault="002A183F" w:rsidP="00FF17FA">
            <w:pPr>
              <w:pStyle w:val="TableParagraph"/>
              <w:spacing w:line="272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4"/>
                <w:sz w:val="24"/>
              </w:rPr>
              <w:t>DATA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TYPE</w:t>
            </w:r>
          </w:p>
        </w:tc>
        <w:tc>
          <w:tcPr>
            <w:tcW w:w="1446" w:type="dxa"/>
            <w:tcBorders>
              <w:left w:val="single" w:sz="4" w:space="0" w:color="000000"/>
              <w:right w:val="single" w:sz="4" w:space="0" w:color="000000"/>
            </w:tcBorders>
          </w:tcPr>
          <w:p w14:paraId="617E99E6" w14:textId="77777777" w:rsidR="002A183F" w:rsidRDefault="002A183F" w:rsidP="00FF17FA">
            <w:pPr>
              <w:pStyle w:val="TableParagraph"/>
              <w:spacing w:line="240" w:lineRule="auto"/>
              <w:ind w:right="44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SIZE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OF </w:t>
            </w:r>
            <w:r>
              <w:rPr>
                <w:rFonts w:ascii="Times New Roman"/>
                <w:spacing w:val="-4"/>
                <w:sz w:val="24"/>
              </w:rPr>
              <w:t>DATA</w:t>
            </w:r>
          </w:p>
          <w:p w14:paraId="50E2EA5D" w14:textId="77777777" w:rsidR="002A183F" w:rsidRDefault="002A183F" w:rsidP="00FF17FA">
            <w:pPr>
              <w:pStyle w:val="TableParagraph"/>
              <w:spacing w:line="25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TYPE</w:t>
            </w:r>
          </w:p>
        </w:tc>
        <w:tc>
          <w:tcPr>
            <w:tcW w:w="1778" w:type="dxa"/>
            <w:tcBorders>
              <w:left w:val="single" w:sz="4" w:space="0" w:color="000000"/>
              <w:right w:val="single" w:sz="4" w:space="0" w:color="000000"/>
            </w:tcBorders>
          </w:tcPr>
          <w:p w14:paraId="2C45DB83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DESCRIPTION</w:t>
            </w:r>
          </w:p>
        </w:tc>
        <w:tc>
          <w:tcPr>
            <w:tcW w:w="1746" w:type="dxa"/>
            <w:tcBorders>
              <w:left w:val="single" w:sz="4" w:space="0" w:color="000000"/>
              <w:right w:val="single" w:sz="4" w:space="0" w:color="000000"/>
            </w:tcBorders>
          </w:tcPr>
          <w:p w14:paraId="0F02EF62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CONSTRAINT</w:t>
            </w:r>
          </w:p>
        </w:tc>
      </w:tr>
      <w:tr w:rsidR="002A183F" w14:paraId="031264C5" w14:textId="77777777" w:rsidTr="00FF17FA">
        <w:trPr>
          <w:trHeight w:val="547"/>
        </w:trPr>
        <w:tc>
          <w:tcPr>
            <w:tcW w:w="1394" w:type="dxa"/>
            <w:tcBorders>
              <w:left w:val="single" w:sz="4" w:space="0" w:color="000000"/>
              <w:right w:val="single" w:sz="4" w:space="0" w:color="000000"/>
            </w:tcBorders>
          </w:tcPr>
          <w:p w14:paraId="4AB1A0B6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1B6F468D" w14:textId="77777777" w:rsidR="002A183F" w:rsidRDefault="002A183F" w:rsidP="00FF17FA">
            <w:pPr>
              <w:pStyle w:val="TableParagraph"/>
              <w:spacing w:line="272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username</w:t>
            </w:r>
          </w:p>
        </w:tc>
        <w:tc>
          <w:tcPr>
            <w:tcW w:w="1494" w:type="dxa"/>
            <w:tcBorders>
              <w:left w:val="single" w:sz="4" w:space="0" w:color="000000"/>
              <w:right w:val="single" w:sz="4" w:space="0" w:color="000000"/>
            </w:tcBorders>
          </w:tcPr>
          <w:p w14:paraId="16F2604C" w14:textId="77777777" w:rsidR="002A183F" w:rsidRDefault="002A183F" w:rsidP="00FF17FA">
            <w:pPr>
              <w:pStyle w:val="TableParagraph"/>
              <w:spacing w:line="272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Varchar2</w:t>
            </w:r>
          </w:p>
        </w:tc>
        <w:tc>
          <w:tcPr>
            <w:tcW w:w="1446" w:type="dxa"/>
            <w:tcBorders>
              <w:left w:val="single" w:sz="4" w:space="0" w:color="000000"/>
              <w:right w:val="single" w:sz="4" w:space="0" w:color="000000"/>
            </w:tcBorders>
          </w:tcPr>
          <w:p w14:paraId="6B650B9D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22</w:t>
            </w:r>
          </w:p>
        </w:tc>
        <w:tc>
          <w:tcPr>
            <w:tcW w:w="1778" w:type="dxa"/>
            <w:tcBorders>
              <w:left w:val="single" w:sz="4" w:space="0" w:color="000000"/>
              <w:right w:val="single" w:sz="4" w:space="0" w:color="000000"/>
            </w:tcBorders>
          </w:tcPr>
          <w:p w14:paraId="1E7B753B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contains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the</w:t>
            </w:r>
          </w:p>
          <w:p w14:paraId="014D2131" w14:textId="77777777" w:rsidR="002A183F" w:rsidRDefault="002A183F" w:rsidP="00FF17FA">
            <w:pPr>
              <w:pStyle w:val="TableParagraph"/>
              <w:spacing w:line="25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Username</w:t>
            </w:r>
          </w:p>
        </w:tc>
        <w:tc>
          <w:tcPr>
            <w:tcW w:w="1746" w:type="dxa"/>
            <w:tcBorders>
              <w:left w:val="single" w:sz="4" w:space="0" w:color="000000"/>
              <w:right w:val="single" w:sz="4" w:space="0" w:color="000000"/>
            </w:tcBorders>
          </w:tcPr>
          <w:p w14:paraId="06FF1697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null</w:t>
            </w:r>
          </w:p>
        </w:tc>
      </w:tr>
      <w:tr w:rsidR="002A183F" w14:paraId="5E95A393" w14:textId="77777777" w:rsidTr="00FF17FA">
        <w:trPr>
          <w:trHeight w:val="547"/>
        </w:trPr>
        <w:tc>
          <w:tcPr>
            <w:tcW w:w="1394" w:type="dxa"/>
            <w:tcBorders>
              <w:left w:val="single" w:sz="4" w:space="0" w:color="000000"/>
              <w:right w:val="single" w:sz="4" w:space="0" w:color="000000"/>
            </w:tcBorders>
          </w:tcPr>
          <w:p w14:paraId="73B0843C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2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55CDEFDD" w14:textId="77777777" w:rsidR="002A183F" w:rsidRDefault="002A183F" w:rsidP="00FF17FA">
            <w:pPr>
              <w:pStyle w:val="TableParagraph"/>
              <w:spacing w:line="272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password</w:t>
            </w:r>
          </w:p>
        </w:tc>
        <w:tc>
          <w:tcPr>
            <w:tcW w:w="1494" w:type="dxa"/>
            <w:tcBorders>
              <w:left w:val="single" w:sz="4" w:space="0" w:color="000000"/>
              <w:right w:val="single" w:sz="4" w:space="0" w:color="000000"/>
            </w:tcBorders>
          </w:tcPr>
          <w:p w14:paraId="5877E666" w14:textId="77777777" w:rsidR="002A183F" w:rsidRDefault="002A183F" w:rsidP="00FF17FA">
            <w:pPr>
              <w:pStyle w:val="TableParagraph"/>
              <w:spacing w:line="272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Varchar2</w:t>
            </w:r>
          </w:p>
        </w:tc>
        <w:tc>
          <w:tcPr>
            <w:tcW w:w="1446" w:type="dxa"/>
            <w:tcBorders>
              <w:left w:val="single" w:sz="4" w:space="0" w:color="000000"/>
              <w:right w:val="single" w:sz="4" w:space="0" w:color="000000"/>
            </w:tcBorders>
          </w:tcPr>
          <w:p w14:paraId="0ACEAD3A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22</w:t>
            </w:r>
          </w:p>
        </w:tc>
        <w:tc>
          <w:tcPr>
            <w:tcW w:w="1778" w:type="dxa"/>
            <w:tcBorders>
              <w:left w:val="single" w:sz="4" w:space="0" w:color="000000"/>
              <w:right w:val="single" w:sz="4" w:space="0" w:color="000000"/>
            </w:tcBorders>
          </w:tcPr>
          <w:p w14:paraId="35D83933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contains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the</w:t>
            </w:r>
          </w:p>
          <w:p w14:paraId="43173D08" w14:textId="77777777" w:rsidR="002A183F" w:rsidRDefault="002A183F" w:rsidP="00FF17FA">
            <w:pPr>
              <w:pStyle w:val="TableParagraph"/>
              <w:spacing w:line="25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password</w:t>
            </w:r>
          </w:p>
        </w:tc>
        <w:tc>
          <w:tcPr>
            <w:tcW w:w="1746" w:type="dxa"/>
            <w:tcBorders>
              <w:left w:val="single" w:sz="4" w:space="0" w:color="000000"/>
              <w:right w:val="single" w:sz="4" w:space="0" w:color="000000"/>
            </w:tcBorders>
          </w:tcPr>
          <w:p w14:paraId="6D8D3E23" w14:textId="77777777" w:rsidR="002A183F" w:rsidRDefault="002A183F" w:rsidP="00FF17FA">
            <w:pPr>
              <w:pStyle w:val="TableParagraph"/>
              <w:spacing w:line="27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null</w:t>
            </w:r>
          </w:p>
        </w:tc>
      </w:tr>
    </w:tbl>
    <w:p w14:paraId="2DB116BF" w14:textId="77777777" w:rsidR="002A183F" w:rsidRDefault="002A183F" w:rsidP="002A183F">
      <w:r>
        <w:tab/>
      </w:r>
    </w:p>
    <w:p w14:paraId="42E9BAA9" w14:textId="77777777" w:rsidR="002A183F" w:rsidRDefault="002A183F" w:rsidP="002A183F"/>
    <w:p w14:paraId="7DC256C7" w14:textId="77777777" w:rsidR="002A183F" w:rsidRPr="00C91869" w:rsidRDefault="002A183F">
      <w:pPr>
        <w:pStyle w:val="ListParagraph"/>
        <w:widowControl/>
        <w:numPr>
          <w:ilvl w:val="1"/>
          <w:numId w:val="28"/>
        </w:numPr>
        <w:spacing w:after="200" w:line="276" w:lineRule="auto"/>
        <w:rPr>
          <w:b/>
          <w:i/>
          <w:iCs/>
          <w:sz w:val="24"/>
          <w:szCs w:val="24"/>
        </w:rPr>
      </w:pPr>
      <w:r w:rsidRPr="00C91869">
        <w:rPr>
          <w:b/>
          <w:i/>
          <w:iCs/>
          <w:sz w:val="24"/>
          <w:szCs w:val="24"/>
        </w:rPr>
        <w:t>ITEM TABLE</w:t>
      </w:r>
    </w:p>
    <w:p w14:paraId="238815BE" w14:textId="77777777" w:rsidR="002A183F" w:rsidRDefault="002A183F" w:rsidP="002A183F">
      <w:pPr>
        <w:ind w:left="720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items that are available in the supermarket.</w:t>
      </w:r>
    </w:p>
    <w:tbl>
      <w:tblPr>
        <w:tblW w:w="9584" w:type="dxa"/>
        <w:tblInd w:w="7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2176"/>
        <w:gridCol w:w="1620"/>
        <w:gridCol w:w="2520"/>
        <w:gridCol w:w="2080"/>
      </w:tblGrid>
      <w:tr w:rsidR="002A183F" w14:paraId="6791A270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36B6E0D5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20DC17CF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4"/>
                <w:sz w:val="24"/>
              </w:rPr>
              <w:t xml:space="preserve"> NAME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368A1E2A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11"/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6BB41369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7659A165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CONSTRAINT</w:t>
            </w:r>
          </w:p>
        </w:tc>
      </w:tr>
      <w:tr w:rsidR="002A183F" w14:paraId="4A167DC4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5911A18A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146F18D5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Product_code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051853DD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Varchar2(20)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1155E668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2774E233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"/>
                <w:sz w:val="24"/>
              </w:rPr>
              <w:t xml:space="preserve"> key</w:t>
            </w:r>
          </w:p>
        </w:tc>
      </w:tr>
      <w:tr w:rsidR="002A183F" w14:paraId="26E3D298" w14:textId="77777777" w:rsidTr="00FF17FA">
        <w:trPr>
          <w:trHeight w:val="276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5BE3ADB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488CBD7E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Product_name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5A4E6D74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Varchar2(30)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0DC9DD73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1441443F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16F1ED70" w14:textId="77777777" w:rsidTr="00FF17FA">
        <w:trPr>
          <w:trHeight w:val="276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D12E36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28AB3D50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Item_cat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4C5BFDCE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Varchar2(20)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00249637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item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16A36F4F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2189C485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5A2EAB52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4B6F5FAE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Weight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0AB68209" w14:textId="0EEAB544" w:rsidR="002A183F" w:rsidRDefault="00150921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5)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16A7555C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weight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2C8265D7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19197521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3D44ECD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183FF697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Mrp_price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68E3AE95" w14:textId="411633F0" w:rsidR="002A183F" w:rsidRDefault="00150921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5)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01AD7F05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Marked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price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77EEA413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6FC898BC" w14:textId="77777777" w:rsidTr="00FF17FA">
        <w:trPr>
          <w:trHeight w:val="558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0AF1FBA" w14:textId="77777777" w:rsidR="002A183F" w:rsidRDefault="002A183F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5960C08A" w14:textId="77777777" w:rsidR="002A183F" w:rsidRDefault="002A183F" w:rsidP="00FF17FA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2"/>
                <w:sz w:val="24"/>
              </w:rPr>
              <w:t>_in_stock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6FC76125" w14:textId="544D3928" w:rsidR="002A183F" w:rsidRDefault="00150921" w:rsidP="00FF17FA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5)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4EE6CD24" w14:textId="77777777" w:rsidR="002A183F" w:rsidRDefault="002A183F" w:rsidP="00FF17FA">
            <w:pPr>
              <w:pStyle w:val="TableParagraph"/>
              <w:spacing w:line="282" w:lineRule="exact"/>
              <w:ind w:right="123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product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0758ABEF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A183F" w14:paraId="62AF31D7" w14:textId="77777777" w:rsidTr="00FF17FA">
        <w:trPr>
          <w:trHeight w:val="554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7D9844E0" w14:textId="77777777" w:rsidR="002A183F" w:rsidRDefault="002A183F" w:rsidP="00FF17FA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176" w:type="dxa"/>
            <w:tcBorders>
              <w:left w:val="single" w:sz="4" w:space="0" w:color="000000"/>
              <w:right w:val="single" w:sz="4" w:space="0" w:color="000000"/>
            </w:tcBorders>
          </w:tcPr>
          <w:p w14:paraId="55974AD2" w14:textId="77777777" w:rsidR="002A183F" w:rsidRDefault="002A183F" w:rsidP="00FF17FA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Reorder_qty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</w:tcPr>
          <w:p w14:paraId="281E4776" w14:textId="46708B4D" w:rsidR="002A183F" w:rsidRDefault="00150921" w:rsidP="00FF17FA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6)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2CA8464C" w14:textId="77777777" w:rsidR="002A183F" w:rsidRDefault="002A183F" w:rsidP="00FF17FA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Reorder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of</w:t>
            </w:r>
          </w:p>
          <w:p w14:paraId="4E9D8F93" w14:textId="77777777" w:rsidR="002A183F" w:rsidRDefault="002A183F" w:rsidP="00FF17FA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product</w:t>
            </w:r>
          </w:p>
        </w:tc>
        <w:tc>
          <w:tcPr>
            <w:tcW w:w="2080" w:type="dxa"/>
            <w:tcBorders>
              <w:left w:val="single" w:sz="4" w:space="0" w:color="000000"/>
              <w:right w:val="single" w:sz="4" w:space="0" w:color="000000"/>
            </w:tcBorders>
          </w:tcPr>
          <w:p w14:paraId="0D99DC90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65EC990F" w14:textId="77777777" w:rsidR="002A183F" w:rsidRDefault="002A183F" w:rsidP="002A183F"/>
    <w:p w14:paraId="0B010F74" w14:textId="77777777" w:rsidR="002A183F" w:rsidRDefault="002A183F" w:rsidP="002A183F"/>
    <w:p w14:paraId="0D2F9752" w14:textId="77777777" w:rsidR="002A183F" w:rsidRPr="00C91869" w:rsidRDefault="002A183F">
      <w:pPr>
        <w:pStyle w:val="ListParagraph"/>
        <w:widowControl/>
        <w:numPr>
          <w:ilvl w:val="1"/>
          <w:numId w:val="28"/>
        </w:numPr>
        <w:spacing w:after="200" w:line="276" w:lineRule="auto"/>
        <w:rPr>
          <w:b/>
          <w:i/>
          <w:iCs/>
          <w:sz w:val="24"/>
          <w:szCs w:val="24"/>
        </w:rPr>
      </w:pPr>
      <w:r w:rsidRPr="00C91869">
        <w:rPr>
          <w:b/>
          <w:i/>
          <w:iCs/>
          <w:sz w:val="24"/>
          <w:szCs w:val="24"/>
        </w:rPr>
        <w:t>CUSTOMER TABLE</w:t>
      </w:r>
    </w:p>
    <w:p w14:paraId="5120DCE3" w14:textId="1508681E" w:rsidR="002A183F" w:rsidRDefault="002A183F" w:rsidP="002A183F">
      <w:pPr>
        <w:pStyle w:val="BodyText"/>
        <w:rPr>
          <w:sz w:val="22"/>
          <w:szCs w:val="22"/>
        </w:rPr>
      </w:pPr>
      <w:r w:rsidRPr="35ADC5AF">
        <w:rPr>
          <w:sz w:val="22"/>
          <w:szCs w:val="22"/>
        </w:rPr>
        <w:t xml:space="preserve">This is the customer detail table which stores information corresponding to the various customers that purchases some items that are available in the supermarket. </w:t>
      </w:r>
    </w:p>
    <w:tbl>
      <w:tblPr>
        <w:tblpPr w:leftFromText="180" w:rightFromText="180" w:vertAnchor="text" w:horzAnchor="page" w:tblpX="2205" w:tblpY="152"/>
        <w:tblW w:w="92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1826"/>
        <w:gridCol w:w="2100"/>
        <w:gridCol w:w="2316"/>
        <w:gridCol w:w="2020"/>
      </w:tblGrid>
      <w:tr w:rsidR="002A183F" w14:paraId="31D60FAC" w14:textId="77777777" w:rsidTr="00FF17FA">
        <w:trPr>
          <w:trHeight w:val="300"/>
        </w:trPr>
        <w:tc>
          <w:tcPr>
            <w:tcW w:w="99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4C6DD7C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SR.NO</w:t>
            </w:r>
          </w:p>
        </w:tc>
        <w:tc>
          <w:tcPr>
            <w:tcW w:w="182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C2BC2E7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Fieldname</w:t>
            </w:r>
          </w:p>
        </w:tc>
        <w:tc>
          <w:tcPr>
            <w:tcW w:w="210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5E0DE48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z w:val="24"/>
                <w:szCs w:val="24"/>
              </w:rPr>
              <w:t>Data</w:t>
            </w:r>
            <w:r w:rsidRPr="35ADC5AF">
              <w:rPr>
                <w:spacing w:val="-4"/>
                <w:sz w:val="24"/>
                <w:szCs w:val="24"/>
              </w:rPr>
              <w:t xml:space="preserve"> type</w:t>
            </w:r>
          </w:p>
        </w:tc>
        <w:tc>
          <w:tcPr>
            <w:tcW w:w="231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EBC12C7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202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0290C9F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constraints</w:t>
            </w:r>
          </w:p>
        </w:tc>
      </w:tr>
      <w:tr w:rsidR="002A183F" w14:paraId="1EB28547" w14:textId="77777777" w:rsidTr="00FF17FA">
        <w:trPr>
          <w:trHeight w:val="300"/>
        </w:trPr>
        <w:tc>
          <w:tcPr>
            <w:tcW w:w="99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C240023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82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C2649EF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cust_id</w:t>
            </w:r>
          </w:p>
        </w:tc>
        <w:tc>
          <w:tcPr>
            <w:tcW w:w="210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3EF1C2F" w14:textId="76DFBBCE" w:rsidR="002A183F" w:rsidRDefault="00150921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Number (</w:t>
            </w:r>
            <w:r w:rsidR="002A183F" w:rsidRPr="35ADC5AF">
              <w:rPr>
                <w:spacing w:val="-2"/>
                <w:sz w:val="24"/>
                <w:szCs w:val="24"/>
              </w:rPr>
              <w:t>5)</w:t>
            </w:r>
          </w:p>
        </w:tc>
        <w:tc>
          <w:tcPr>
            <w:tcW w:w="231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719000D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z w:val="24"/>
                <w:szCs w:val="24"/>
              </w:rPr>
              <w:t>Customer</w:t>
            </w:r>
            <w:r w:rsidRPr="35ADC5AF">
              <w:rPr>
                <w:spacing w:val="-10"/>
                <w:sz w:val="24"/>
                <w:szCs w:val="24"/>
              </w:rPr>
              <w:t xml:space="preserve"> </w:t>
            </w:r>
            <w:r w:rsidRPr="35ADC5AF">
              <w:rPr>
                <w:spacing w:val="-5"/>
                <w:sz w:val="24"/>
                <w:szCs w:val="24"/>
              </w:rPr>
              <w:t>no.</w:t>
            </w:r>
          </w:p>
        </w:tc>
        <w:tc>
          <w:tcPr>
            <w:tcW w:w="202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523EFC8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z w:val="24"/>
                <w:szCs w:val="24"/>
              </w:rPr>
              <w:t>Primary</w:t>
            </w:r>
            <w:r w:rsidRPr="35ADC5AF">
              <w:rPr>
                <w:spacing w:val="-7"/>
                <w:sz w:val="24"/>
                <w:szCs w:val="24"/>
              </w:rPr>
              <w:t xml:space="preserve"> </w:t>
            </w:r>
            <w:r w:rsidRPr="35ADC5AF">
              <w:rPr>
                <w:spacing w:val="-5"/>
                <w:sz w:val="24"/>
                <w:szCs w:val="24"/>
              </w:rPr>
              <w:t>key</w:t>
            </w:r>
          </w:p>
        </w:tc>
      </w:tr>
      <w:tr w:rsidR="002A183F" w14:paraId="43DC9F3B" w14:textId="77777777" w:rsidTr="00FF17FA">
        <w:trPr>
          <w:trHeight w:val="300"/>
        </w:trPr>
        <w:tc>
          <w:tcPr>
            <w:tcW w:w="99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1AFC26B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82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EC2639B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cust_name</w:t>
            </w:r>
          </w:p>
        </w:tc>
        <w:tc>
          <w:tcPr>
            <w:tcW w:w="210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273F7E4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Varchar2(30)</w:t>
            </w:r>
          </w:p>
        </w:tc>
        <w:tc>
          <w:tcPr>
            <w:tcW w:w="231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5F9C3B7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z w:val="24"/>
                <w:szCs w:val="24"/>
              </w:rPr>
              <w:t>Customer</w:t>
            </w:r>
            <w:r w:rsidRPr="35ADC5AF">
              <w:rPr>
                <w:spacing w:val="46"/>
                <w:sz w:val="24"/>
                <w:szCs w:val="24"/>
              </w:rPr>
              <w:t xml:space="preserve"> </w:t>
            </w:r>
            <w:r w:rsidRPr="35ADC5AF">
              <w:rPr>
                <w:spacing w:val="-4"/>
                <w:sz w:val="24"/>
                <w:szCs w:val="24"/>
              </w:rPr>
              <w:t>name</w:t>
            </w:r>
          </w:p>
        </w:tc>
        <w:tc>
          <w:tcPr>
            <w:tcW w:w="202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D60DD0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51977660" w14:textId="77777777" w:rsidTr="00FF17FA">
        <w:trPr>
          <w:trHeight w:val="300"/>
        </w:trPr>
        <w:tc>
          <w:tcPr>
            <w:tcW w:w="99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1D57CE5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82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625043A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Address</w:t>
            </w:r>
          </w:p>
        </w:tc>
        <w:tc>
          <w:tcPr>
            <w:tcW w:w="210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5201744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Varchar2(30)</w:t>
            </w:r>
          </w:p>
        </w:tc>
        <w:tc>
          <w:tcPr>
            <w:tcW w:w="231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B294F5D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z w:val="24"/>
                <w:szCs w:val="24"/>
              </w:rPr>
              <w:t>Customer</w:t>
            </w:r>
            <w:r w:rsidRPr="35ADC5AF">
              <w:rPr>
                <w:spacing w:val="43"/>
                <w:sz w:val="24"/>
                <w:szCs w:val="24"/>
              </w:rPr>
              <w:t xml:space="preserve"> </w:t>
            </w:r>
            <w:r w:rsidRPr="35ADC5AF">
              <w:rPr>
                <w:spacing w:val="-2"/>
                <w:sz w:val="24"/>
                <w:szCs w:val="24"/>
              </w:rPr>
              <w:t>address</w:t>
            </w:r>
          </w:p>
        </w:tc>
        <w:tc>
          <w:tcPr>
            <w:tcW w:w="202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AD67D73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07AA34B0" w14:textId="77777777" w:rsidTr="00FF17FA">
        <w:trPr>
          <w:trHeight w:val="300"/>
        </w:trPr>
        <w:tc>
          <w:tcPr>
            <w:tcW w:w="99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AA5134C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82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9E21CF4" w14:textId="77777777" w:rsidR="002A183F" w:rsidRDefault="002A183F" w:rsidP="00FF17FA">
            <w:pPr>
              <w:pStyle w:val="TableParagraph"/>
              <w:ind w:left="109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cust_no</w:t>
            </w:r>
          </w:p>
        </w:tc>
        <w:tc>
          <w:tcPr>
            <w:tcW w:w="210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27DAE62" w14:textId="2E21647C" w:rsidR="002A183F" w:rsidRDefault="00150921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pacing w:val="-2"/>
                <w:sz w:val="24"/>
                <w:szCs w:val="24"/>
              </w:rPr>
              <w:t>Number (</w:t>
            </w:r>
            <w:r w:rsidR="002A183F" w:rsidRPr="35ADC5AF">
              <w:rPr>
                <w:spacing w:val="-2"/>
                <w:sz w:val="24"/>
                <w:szCs w:val="24"/>
              </w:rPr>
              <w:t>10)</w:t>
            </w:r>
          </w:p>
        </w:tc>
        <w:tc>
          <w:tcPr>
            <w:tcW w:w="2316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A97B51A" w14:textId="77777777" w:rsidR="002A183F" w:rsidRDefault="002A183F" w:rsidP="00FF17FA">
            <w:pPr>
              <w:pStyle w:val="TableParagraph"/>
              <w:rPr>
                <w:sz w:val="24"/>
                <w:szCs w:val="24"/>
              </w:rPr>
            </w:pPr>
            <w:r w:rsidRPr="35ADC5AF">
              <w:rPr>
                <w:sz w:val="24"/>
                <w:szCs w:val="24"/>
              </w:rPr>
              <w:t>Customer</w:t>
            </w:r>
            <w:r w:rsidRPr="35ADC5AF">
              <w:rPr>
                <w:spacing w:val="-7"/>
                <w:sz w:val="24"/>
                <w:szCs w:val="24"/>
              </w:rPr>
              <w:t xml:space="preserve"> </w:t>
            </w:r>
            <w:r w:rsidRPr="35ADC5AF">
              <w:rPr>
                <w:sz w:val="24"/>
                <w:szCs w:val="24"/>
              </w:rPr>
              <w:t>Phone</w:t>
            </w:r>
            <w:r w:rsidRPr="35ADC5AF">
              <w:rPr>
                <w:spacing w:val="-6"/>
                <w:sz w:val="24"/>
                <w:szCs w:val="24"/>
              </w:rPr>
              <w:t xml:space="preserve"> </w:t>
            </w:r>
            <w:r w:rsidRPr="35ADC5AF">
              <w:rPr>
                <w:spacing w:val="-5"/>
                <w:sz w:val="24"/>
                <w:szCs w:val="24"/>
              </w:rPr>
              <w:t>no.</w:t>
            </w:r>
          </w:p>
        </w:tc>
        <w:tc>
          <w:tcPr>
            <w:tcW w:w="2020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90B7592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27B404D4" w14:textId="77777777" w:rsidR="002A183F" w:rsidRDefault="002A183F" w:rsidP="002A183F">
      <w:pPr>
        <w:pStyle w:val="BodyText"/>
        <w:spacing w:before="138" w:line="360" w:lineRule="auto"/>
        <w:ind w:left="1080" w:right="1935"/>
      </w:pPr>
    </w:p>
    <w:p w14:paraId="21C97BE7" w14:textId="77777777" w:rsidR="002A183F" w:rsidRPr="00040D11" w:rsidRDefault="002A183F" w:rsidP="002A183F">
      <w:pPr>
        <w:rPr>
          <w:rFonts w:ascii="Arial" w:hAnsi="Arial" w:cs="Arial"/>
        </w:rPr>
      </w:pPr>
    </w:p>
    <w:p w14:paraId="49A30C88" w14:textId="77777777" w:rsidR="002A183F" w:rsidRPr="00C91869" w:rsidRDefault="002A183F">
      <w:pPr>
        <w:pStyle w:val="ListParagraph"/>
        <w:widowControl/>
        <w:numPr>
          <w:ilvl w:val="1"/>
          <w:numId w:val="28"/>
        </w:numPr>
        <w:spacing w:after="200" w:line="276" w:lineRule="auto"/>
        <w:rPr>
          <w:b/>
          <w:i/>
          <w:iCs/>
          <w:sz w:val="24"/>
          <w:szCs w:val="24"/>
        </w:rPr>
      </w:pPr>
      <w:r w:rsidRPr="00C91869">
        <w:rPr>
          <w:b/>
          <w:i/>
          <w:iCs/>
          <w:sz w:val="24"/>
          <w:szCs w:val="24"/>
        </w:rPr>
        <w:t>SALES TABLE</w:t>
      </w:r>
    </w:p>
    <w:p w14:paraId="0F249F6A" w14:textId="77777777" w:rsidR="002A183F" w:rsidRPr="00040D11" w:rsidRDefault="002A183F" w:rsidP="002A183F">
      <w:pPr>
        <w:ind w:left="720"/>
      </w:pPr>
      <w:r w:rsidRPr="00040D11">
        <w:t>This</w:t>
      </w:r>
      <w:r w:rsidRPr="00040D11">
        <w:rPr>
          <w:spacing w:val="-2"/>
        </w:rPr>
        <w:t xml:space="preserve"> </w:t>
      </w:r>
      <w:r w:rsidRPr="00040D11">
        <w:t>is</w:t>
      </w:r>
      <w:r w:rsidRPr="00040D11">
        <w:rPr>
          <w:spacing w:val="-4"/>
        </w:rPr>
        <w:t xml:space="preserve"> </w:t>
      </w:r>
      <w:r w:rsidRPr="00040D11">
        <w:t>the</w:t>
      </w:r>
      <w:r w:rsidRPr="00040D11">
        <w:rPr>
          <w:spacing w:val="-5"/>
        </w:rPr>
        <w:t xml:space="preserve"> </w:t>
      </w:r>
      <w:r w:rsidRPr="00040D11">
        <w:t>sale</w:t>
      </w:r>
      <w:r w:rsidRPr="00040D11">
        <w:rPr>
          <w:spacing w:val="-3"/>
        </w:rPr>
        <w:t xml:space="preserve"> </w:t>
      </w:r>
      <w:r w:rsidRPr="00040D11">
        <w:t>detail</w:t>
      </w:r>
      <w:r w:rsidRPr="00040D11">
        <w:rPr>
          <w:spacing w:val="-3"/>
        </w:rPr>
        <w:t xml:space="preserve"> </w:t>
      </w:r>
      <w:r w:rsidRPr="00040D11">
        <w:t>table</w:t>
      </w:r>
      <w:r w:rsidRPr="00040D11">
        <w:rPr>
          <w:spacing w:val="-3"/>
        </w:rPr>
        <w:t xml:space="preserve"> </w:t>
      </w:r>
      <w:r w:rsidRPr="00040D11">
        <w:t>which</w:t>
      </w:r>
      <w:r w:rsidRPr="00040D11">
        <w:rPr>
          <w:spacing w:val="-3"/>
        </w:rPr>
        <w:t xml:space="preserve"> </w:t>
      </w:r>
      <w:r w:rsidRPr="00040D11">
        <w:t>stores</w:t>
      </w:r>
      <w:r w:rsidRPr="00040D11">
        <w:rPr>
          <w:spacing w:val="-4"/>
        </w:rPr>
        <w:t xml:space="preserve"> </w:t>
      </w:r>
      <w:r w:rsidRPr="00040D11">
        <w:t>information</w:t>
      </w:r>
      <w:r w:rsidRPr="00040D11">
        <w:rPr>
          <w:spacing w:val="-3"/>
        </w:rPr>
        <w:t xml:space="preserve"> </w:t>
      </w:r>
      <w:r w:rsidRPr="00040D11">
        <w:t>corresponding</w:t>
      </w:r>
      <w:r w:rsidRPr="00040D11">
        <w:rPr>
          <w:spacing w:val="-3"/>
        </w:rPr>
        <w:t xml:space="preserve"> </w:t>
      </w:r>
      <w:r w:rsidRPr="00040D11">
        <w:t>to</w:t>
      </w:r>
      <w:r w:rsidRPr="00040D11">
        <w:rPr>
          <w:spacing w:val="-4"/>
        </w:rPr>
        <w:t xml:space="preserve"> </w:t>
      </w:r>
      <w:r w:rsidRPr="00040D11">
        <w:t>the</w:t>
      </w:r>
      <w:r w:rsidRPr="00040D11">
        <w:rPr>
          <w:spacing w:val="40"/>
        </w:rPr>
        <w:t xml:space="preserve"> </w:t>
      </w:r>
      <w:r w:rsidRPr="00040D11">
        <w:t>sale</w:t>
      </w:r>
      <w:r w:rsidRPr="00040D11">
        <w:rPr>
          <w:spacing w:val="-3"/>
        </w:rPr>
        <w:t xml:space="preserve"> </w:t>
      </w:r>
      <w:r w:rsidRPr="00040D11">
        <w:t>of</w:t>
      </w:r>
      <w:r w:rsidRPr="00040D11">
        <w:rPr>
          <w:spacing w:val="-4"/>
        </w:rPr>
        <w:t xml:space="preserve"> </w:t>
      </w:r>
      <w:r w:rsidRPr="00040D11">
        <w:t>various items to the customers</w:t>
      </w:r>
      <w:r>
        <w:t>.</w:t>
      </w:r>
    </w:p>
    <w:tbl>
      <w:tblPr>
        <w:tblpPr w:leftFromText="180" w:rightFromText="180" w:vertAnchor="text" w:horzAnchor="page" w:tblpX="2154" w:tblpY="81"/>
        <w:tblW w:w="93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1890"/>
        <w:gridCol w:w="1710"/>
        <w:gridCol w:w="2716"/>
        <w:gridCol w:w="1857"/>
      </w:tblGrid>
      <w:tr w:rsidR="002A183F" w14:paraId="10D9CE50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B046F77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4434E66C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4"/>
                <w:sz w:val="24"/>
              </w:rPr>
              <w:t xml:space="preserve"> NAME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3C788DE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1"/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77E9D559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60AABB21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CONSTRAINT</w:t>
            </w:r>
          </w:p>
        </w:tc>
      </w:tr>
      <w:tr w:rsidR="002A183F" w14:paraId="3A19AF1C" w14:textId="77777777" w:rsidTr="00FF17FA">
        <w:trPr>
          <w:trHeight w:val="276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ECC8711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57664CE6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Bill_no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0AA0F677" w14:textId="593DD283" w:rsidR="002A183F" w:rsidRDefault="00150921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2)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5C1BDDB7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34158EF2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"/>
                <w:sz w:val="24"/>
              </w:rPr>
              <w:t xml:space="preserve"> key</w:t>
            </w:r>
          </w:p>
        </w:tc>
      </w:tr>
      <w:tr w:rsidR="002A183F" w14:paraId="1AA3BC64" w14:textId="77777777" w:rsidTr="00FF17FA">
        <w:trPr>
          <w:trHeight w:val="276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65F8CC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1AA98731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74B419CC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3C4E8D63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2C92E68F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70FE949C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167F03E6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21C5518B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Product_code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29D603C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Varchar2(5)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125CEC87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code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11EA9FB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Reference</w:t>
            </w:r>
            <w:r>
              <w:rPr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key</w:t>
            </w:r>
          </w:p>
        </w:tc>
      </w:tr>
      <w:tr w:rsidR="002A183F" w14:paraId="0BB461BA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7198100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71AC5B12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Sale_price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7C2EC316" w14:textId="5CD00C00" w:rsidR="002A183F" w:rsidRDefault="00150921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20)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28FF2572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Selling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5F4C4308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6C86B1BA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2215CB8D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392EB5CB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Cust_no.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5000F0D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Varchar2(5)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4F24DFA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54A5825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Reference</w:t>
            </w:r>
            <w:r>
              <w:rPr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key</w:t>
            </w:r>
          </w:p>
        </w:tc>
      </w:tr>
      <w:tr w:rsidR="002A183F" w14:paraId="611CD191" w14:textId="77777777" w:rsidTr="00FF17FA">
        <w:trPr>
          <w:trHeight w:val="558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65D1027" w14:textId="77777777" w:rsidR="002A183F" w:rsidRDefault="002A183F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3B416B14" w14:textId="77777777" w:rsidR="002A183F" w:rsidRDefault="002A183F" w:rsidP="00FF17FA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Product_qty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57B5BFF9" w14:textId="135F3D64" w:rsidR="002A183F" w:rsidRDefault="00150921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20)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729287E6" w14:textId="77777777" w:rsidR="002A183F" w:rsidRDefault="002A183F" w:rsidP="00FF17FA">
            <w:pPr>
              <w:pStyle w:val="TableParagraph"/>
              <w:spacing w:line="282" w:lineRule="exact"/>
              <w:ind w:right="117" w:firstLine="106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product </w:t>
            </w:r>
            <w:r>
              <w:rPr>
                <w:spacing w:val="-4"/>
                <w:sz w:val="24"/>
              </w:rPr>
              <w:t>sold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7A747797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A183F" w14:paraId="5B48E2FE" w14:textId="77777777" w:rsidTr="00FF17FA">
        <w:trPr>
          <w:trHeight w:val="271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29A08F4E" w14:textId="77777777" w:rsidR="002A183F" w:rsidRDefault="002A183F" w:rsidP="00FF17FA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0FA65ED5" w14:textId="77777777" w:rsidR="002A183F" w:rsidRDefault="002A183F" w:rsidP="00FF17FA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discount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7C90CD65" w14:textId="6A00E264" w:rsidR="002A183F" w:rsidRDefault="00150921" w:rsidP="00FF17FA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2)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5A24887C" w14:textId="77777777" w:rsidR="002A183F" w:rsidRDefault="002A183F" w:rsidP="00FF17FA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Discount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product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4694F35C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4A3A89CE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16390A8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2556D316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total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0EECC33E" w14:textId="45D22E15" w:rsidR="002A183F" w:rsidRDefault="00150921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20,2)</w:t>
            </w:r>
          </w:p>
        </w:tc>
        <w:tc>
          <w:tcPr>
            <w:tcW w:w="2716" w:type="dxa"/>
            <w:tcBorders>
              <w:left w:val="single" w:sz="4" w:space="0" w:color="000000"/>
              <w:right w:val="single" w:sz="4" w:space="0" w:color="000000"/>
            </w:tcBorders>
          </w:tcPr>
          <w:p w14:paraId="2C0AE99B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sale</w:t>
            </w:r>
          </w:p>
        </w:tc>
        <w:tc>
          <w:tcPr>
            <w:tcW w:w="1857" w:type="dxa"/>
            <w:tcBorders>
              <w:left w:val="single" w:sz="4" w:space="0" w:color="000000"/>
              <w:right w:val="single" w:sz="4" w:space="0" w:color="000000"/>
            </w:tcBorders>
          </w:tcPr>
          <w:p w14:paraId="39B0AF1C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42C58C5C" w14:textId="77777777" w:rsidR="002A183F" w:rsidRDefault="002A183F" w:rsidP="002A183F">
      <w:pPr>
        <w:pStyle w:val="ListParagraph"/>
        <w:ind w:left="1080"/>
      </w:pPr>
    </w:p>
    <w:p w14:paraId="09FCFC91" w14:textId="77777777" w:rsidR="002A183F" w:rsidRPr="00040D11" w:rsidRDefault="002A183F" w:rsidP="002A183F"/>
    <w:p w14:paraId="49720457" w14:textId="77777777" w:rsidR="002A183F" w:rsidRPr="00C91869" w:rsidRDefault="002A183F" w:rsidP="002A183F">
      <w:pPr>
        <w:rPr>
          <w:i/>
          <w:iCs/>
          <w:sz w:val="24"/>
          <w:szCs w:val="24"/>
        </w:rPr>
      </w:pPr>
    </w:p>
    <w:p w14:paraId="361D6A41" w14:textId="77777777" w:rsidR="002A183F" w:rsidRPr="00C91869" w:rsidRDefault="002A183F">
      <w:pPr>
        <w:pStyle w:val="ListParagraph"/>
        <w:widowControl/>
        <w:numPr>
          <w:ilvl w:val="1"/>
          <w:numId w:val="28"/>
        </w:numPr>
        <w:tabs>
          <w:tab w:val="left" w:pos="1440"/>
        </w:tabs>
        <w:spacing w:after="200" w:line="276" w:lineRule="auto"/>
        <w:rPr>
          <w:b/>
          <w:i/>
          <w:iCs/>
          <w:sz w:val="24"/>
          <w:szCs w:val="24"/>
        </w:rPr>
      </w:pPr>
      <w:r w:rsidRPr="00C91869">
        <w:rPr>
          <w:b/>
          <w:i/>
          <w:iCs/>
          <w:sz w:val="24"/>
          <w:szCs w:val="24"/>
        </w:rPr>
        <w:t>PURCHASE TABLE</w:t>
      </w:r>
    </w:p>
    <w:p w14:paraId="218201A1" w14:textId="77777777" w:rsidR="002A183F" w:rsidRPr="00040D11" w:rsidRDefault="002A183F" w:rsidP="002A183F">
      <w:pPr>
        <w:pStyle w:val="BodyText"/>
        <w:spacing w:line="360" w:lineRule="auto"/>
        <w:ind w:right="1327"/>
        <w:rPr>
          <w:sz w:val="22"/>
          <w:szCs w:val="22"/>
        </w:rPr>
      </w:pPr>
      <w:r w:rsidRPr="00040D11">
        <w:rPr>
          <w:sz w:val="22"/>
          <w:szCs w:val="22"/>
        </w:rPr>
        <w:t>This</w:t>
      </w:r>
      <w:r w:rsidRPr="00040D11">
        <w:rPr>
          <w:spacing w:val="-2"/>
          <w:sz w:val="22"/>
          <w:szCs w:val="22"/>
        </w:rPr>
        <w:t xml:space="preserve"> </w:t>
      </w:r>
      <w:r w:rsidRPr="00040D11">
        <w:rPr>
          <w:sz w:val="22"/>
          <w:szCs w:val="22"/>
        </w:rPr>
        <w:t>is</w:t>
      </w:r>
      <w:r w:rsidRPr="00040D11">
        <w:rPr>
          <w:spacing w:val="-4"/>
          <w:sz w:val="22"/>
          <w:szCs w:val="22"/>
        </w:rPr>
        <w:t xml:space="preserve"> </w:t>
      </w:r>
      <w:r w:rsidRPr="00040D11">
        <w:rPr>
          <w:sz w:val="22"/>
          <w:szCs w:val="22"/>
        </w:rPr>
        <w:t>the</w:t>
      </w:r>
      <w:r w:rsidRPr="00040D11">
        <w:rPr>
          <w:spacing w:val="-5"/>
          <w:sz w:val="22"/>
          <w:szCs w:val="22"/>
        </w:rPr>
        <w:t xml:space="preserve"> </w:t>
      </w:r>
      <w:r w:rsidRPr="00040D11">
        <w:rPr>
          <w:sz w:val="22"/>
          <w:szCs w:val="22"/>
        </w:rPr>
        <w:t>purchase</w:t>
      </w:r>
      <w:r w:rsidRPr="00040D11">
        <w:rPr>
          <w:spacing w:val="-3"/>
          <w:sz w:val="22"/>
          <w:szCs w:val="22"/>
        </w:rPr>
        <w:t xml:space="preserve"> </w:t>
      </w:r>
      <w:r w:rsidRPr="00040D11">
        <w:rPr>
          <w:sz w:val="22"/>
          <w:szCs w:val="22"/>
        </w:rPr>
        <w:t>detail</w:t>
      </w:r>
      <w:r w:rsidRPr="00040D11">
        <w:rPr>
          <w:spacing w:val="-3"/>
          <w:sz w:val="22"/>
          <w:szCs w:val="22"/>
        </w:rPr>
        <w:t xml:space="preserve"> </w:t>
      </w:r>
      <w:r w:rsidRPr="00040D11">
        <w:rPr>
          <w:sz w:val="22"/>
          <w:szCs w:val="22"/>
        </w:rPr>
        <w:t>table</w:t>
      </w:r>
      <w:r w:rsidRPr="00040D11">
        <w:rPr>
          <w:spacing w:val="-3"/>
          <w:sz w:val="22"/>
          <w:szCs w:val="22"/>
        </w:rPr>
        <w:t xml:space="preserve"> </w:t>
      </w:r>
      <w:r w:rsidRPr="00040D11">
        <w:rPr>
          <w:sz w:val="22"/>
          <w:szCs w:val="22"/>
        </w:rPr>
        <w:t>which</w:t>
      </w:r>
      <w:r w:rsidRPr="00040D11">
        <w:rPr>
          <w:spacing w:val="-3"/>
          <w:sz w:val="22"/>
          <w:szCs w:val="22"/>
        </w:rPr>
        <w:t xml:space="preserve"> </w:t>
      </w:r>
      <w:r w:rsidRPr="00040D11">
        <w:rPr>
          <w:sz w:val="22"/>
          <w:szCs w:val="22"/>
        </w:rPr>
        <w:t>stores</w:t>
      </w:r>
      <w:r w:rsidRPr="00040D11">
        <w:rPr>
          <w:spacing w:val="-4"/>
          <w:sz w:val="22"/>
          <w:szCs w:val="22"/>
        </w:rPr>
        <w:t xml:space="preserve"> </w:t>
      </w:r>
      <w:r w:rsidRPr="00040D11">
        <w:rPr>
          <w:sz w:val="22"/>
          <w:szCs w:val="22"/>
        </w:rPr>
        <w:t>information</w:t>
      </w:r>
      <w:r w:rsidRPr="00040D11">
        <w:rPr>
          <w:spacing w:val="-3"/>
          <w:sz w:val="22"/>
          <w:szCs w:val="22"/>
        </w:rPr>
        <w:t xml:space="preserve"> </w:t>
      </w:r>
      <w:r w:rsidRPr="00040D11">
        <w:rPr>
          <w:sz w:val="22"/>
          <w:szCs w:val="22"/>
        </w:rPr>
        <w:t>corresponding</w:t>
      </w:r>
      <w:r w:rsidRPr="00040D11">
        <w:rPr>
          <w:spacing w:val="-3"/>
          <w:sz w:val="22"/>
          <w:szCs w:val="22"/>
        </w:rPr>
        <w:t xml:space="preserve"> </w:t>
      </w:r>
      <w:r w:rsidRPr="00040D11">
        <w:rPr>
          <w:sz w:val="22"/>
          <w:szCs w:val="22"/>
        </w:rPr>
        <w:t>to</w:t>
      </w:r>
      <w:r w:rsidRPr="00040D11">
        <w:rPr>
          <w:spacing w:val="-4"/>
          <w:sz w:val="22"/>
          <w:szCs w:val="22"/>
        </w:rPr>
        <w:t xml:space="preserve"> </w:t>
      </w:r>
      <w:r w:rsidRPr="00040D11">
        <w:rPr>
          <w:sz w:val="22"/>
          <w:szCs w:val="22"/>
        </w:rPr>
        <w:t>the</w:t>
      </w:r>
      <w:r w:rsidRPr="00040D11">
        <w:rPr>
          <w:spacing w:val="40"/>
          <w:sz w:val="22"/>
          <w:szCs w:val="22"/>
        </w:rPr>
        <w:t xml:space="preserve"> </w:t>
      </w:r>
      <w:r w:rsidRPr="00040D11">
        <w:rPr>
          <w:sz w:val="22"/>
          <w:szCs w:val="22"/>
        </w:rPr>
        <w:t>purchase</w:t>
      </w:r>
      <w:r w:rsidRPr="00040D11">
        <w:rPr>
          <w:spacing w:val="-3"/>
          <w:sz w:val="22"/>
          <w:szCs w:val="22"/>
        </w:rPr>
        <w:t xml:space="preserve"> </w:t>
      </w:r>
      <w:r w:rsidRPr="00040D11">
        <w:rPr>
          <w:sz w:val="22"/>
          <w:szCs w:val="22"/>
        </w:rPr>
        <w:t>of various item with their vendor id and product code.</w:t>
      </w:r>
    </w:p>
    <w:tbl>
      <w:tblPr>
        <w:tblpPr w:leftFromText="180" w:rightFromText="180" w:vertAnchor="text" w:horzAnchor="page" w:tblpX="2181" w:tblpY="208"/>
        <w:tblW w:w="95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1996"/>
        <w:gridCol w:w="1710"/>
        <w:gridCol w:w="2520"/>
        <w:gridCol w:w="2170"/>
      </w:tblGrid>
      <w:tr w:rsidR="002A183F" w14:paraId="4842C71C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138531F1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77D9A3B8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4"/>
                <w:sz w:val="24"/>
              </w:rPr>
              <w:t xml:space="preserve"> NAME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736ABA62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11"/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607D3B35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3F5558F7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CONSTRAINT</w:t>
            </w:r>
          </w:p>
        </w:tc>
      </w:tr>
      <w:tr w:rsidR="002A183F" w14:paraId="785C0F95" w14:textId="77777777" w:rsidTr="00FF17FA">
        <w:trPr>
          <w:trHeight w:val="558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44DD4CAC" w14:textId="77777777" w:rsidR="002A183F" w:rsidRDefault="002A183F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78D3319B" w14:textId="77777777" w:rsidR="002A183F" w:rsidRDefault="002A183F" w:rsidP="00FF17FA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order_no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59230051" w14:textId="77777777" w:rsidR="002A183F" w:rsidRDefault="002A183F" w:rsidP="00FF17FA">
            <w:pPr>
              <w:pStyle w:val="TableParagraph"/>
              <w:spacing w:line="282" w:lineRule="exact"/>
              <w:ind w:left="109" w:right="739"/>
              <w:rPr>
                <w:sz w:val="24"/>
              </w:rPr>
            </w:pPr>
            <w:r>
              <w:rPr>
                <w:spacing w:val="-2"/>
                <w:sz w:val="24"/>
              </w:rPr>
              <w:t>Number (20,2)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2ED00AC1" w14:textId="77777777" w:rsidR="002A183F" w:rsidRDefault="002A183F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7E395418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A183F" w14:paraId="18D36A5B" w14:textId="77777777" w:rsidTr="00FF17FA">
        <w:trPr>
          <w:trHeight w:val="272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7ECEB27F" w14:textId="77777777" w:rsidR="002A183F" w:rsidRDefault="002A183F" w:rsidP="00FF17FA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5AA2BD94" w14:textId="77777777" w:rsidR="002A183F" w:rsidRDefault="002A183F" w:rsidP="00FF17FA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304FB1F4" w14:textId="77777777" w:rsidR="002A183F" w:rsidRDefault="002A183F" w:rsidP="00FF17FA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7C6AB9A6" w14:textId="77777777" w:rsidR="002A183F" w:rsidRDefault="002A183F" w:rsidP="00FF17FA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2561179B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3CA9FEAE" w14:textId="77777777" w:rsidTr="00FF17FA">
        <w:trPr>
          <w:trHeight w:val="559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1A3DEC2" w14:textId="77777777" w:rsidR="002A183F" w:rsidRDefault="002A183F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06A566B6" w14:textId="77777777" w:rsidR="002A183F" w:rsidRDefault="002A183F" w:rsidP="00FF17FA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Product_code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12620A5F" w14:textId="77777777" w:rsidR="002A183F" w:rsidRDefault="002A183F" w:rsidP="00FF17FA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Varchar2(20)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56348A9A" w14:textId="77777777" w:rsidR="002A183F" w:rsidRDefault="002A183F" w:rsidP="00FF17FA">
            <w:pPr>
              <w:pStyle w:val="TableParagraph"/>
              <w:spacing w:line="282" w:lineRule="exact"/>
              <w:rPr>
                <w:sz w:val="24"/>
              </w:rPr>
            </w:pPr>
            <w:r>
              <w:rPr>
                <w:sz w:val="24"/>
              </w:rPr>
              <w:t xml:space="preserve">Description of </w:t>
            </w:r>
            <w:r>
              <w:rPr>
                <w:spacing w:val="-2"/>
                <w:sz w:val="24"/>
              </w:rPr>
              <w:t>purchased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product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38B61756" w14:textId="77777777" w:rsidR="002A183F" w:rsidRDefault="002A183F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Reference</w:t>
            </w:r>
            <w:r>
              <w:rPr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key</w:t>
            </w:r>
          </w:p>
        </w:tc>
      </w:tr>
      <w:tr w:rsidR="002A183F" w14:paraId="409E542B" w14:textId="77777777" w:rsidTr="00FF17FA">
        <w:trPr>
          <w:trHeight w:val="553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609C3B24" w14:textId="77777777" w:rsidR="002A183F" w:rsidRDefault="002A183F" w:rsidP="00FF17FA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6495BD6D" w14:textId="77777777" w:rsidR="002A183F" w:rsidRDefault="002A183F" w:rsidP="00FF17FA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Product_qty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5F90E745" w14:textId="77777777" w:rsidR="002A183F" w:rsidRDefault="002A183F" w:rsidP="00FF17FA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  <w:p w14:paraId="550538C0" w14:textId="77777777" w:rsidR="002A183F" w:rsidRDefault="002A183F" w:rsidP="00FF17FA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(20,2)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445F132A" w14:textId="77777777" w:rsidR="002A183F" w:rsidRDefault="002A183F" w:rsidP="00FF17FA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product</w:t>
            </w:r>
          </w:p>
          <w:p w14:paraId="0E6EFDF0" w14:textId="01CA716C" w:rsidR="002A183F" w:rsidRDefault="00150921" w:rsidP="00FF17FA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purchased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5310A532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A183F" w14:paraId="7331D05B" w14:textId="77777777" w:rsidTr="00FF17FA">
        <w:trPr>
          <w:trHeight w:val="558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150FC9C5" w14:textId="77777777" w:rsidR="002A183F" w:rsidRDefault="002A183F" w:rsidP="00FF17FA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19BC3D5F" w14:textId="77777777" w:rsidR="002A183F" w:rsidRDefault="002A183F" w:rsidP="00FF17FA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Product_price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658B1ED4" w14:textId="77777777" w:rsidR="002A183F" w:rsidRDefault="002A183F" w:rsidP="00FF17FA">
            <w:pPr>
              <w:pStyle w:val="TableParagraph"/>
              <w:spacing w:line="282" w:lineRule="exact"/>
              <w:ind w:left="109" w:right="739"/>
              <w:rPr>
                <w:sz w:val="24"/>
              </w:rPr>
            </w:pPr>
            <w:r>
              <w:rPr>
                <w:spacing w:val="-2"/>
                <w:sz w:val="24"/>
              </w:rPr>
              <w:t>Number (20,3)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252AA97F" w14:textId="77777777" w:rsidR="002A183F" w:rsidRDefault="002A183F" w:rsidP="00FF17FA">
            <w:pPr>
              <w:pStyle w:val="TableParagraph"/>
              <w:spacing w:line="282" w:lineRule="exact"/>
              <w:ind w:right="123" w:firstLine="52"/>
              <w:rPr>
                <w:sz w:val="24"/>
              </w:rPr>
            </w:pPr>
            <w:r>
              <w:rPr>
                <w:spacing w:val="-2"/>
                <w:sz w:val="24"/>
              </w:rPr>
              <w:t>Product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purchase price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70B537FD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A183F" w14:paraId="6CD5935F" w14:textId="77777777" w:rsidTr="00FF17FA">
        <w:trPr>
          <w:trHeight w:val="554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59131F2E" w14:textId="77777777" w:rsidR="002A183F" w:rsidRDefault="002A183F" w:rsidP="00FF17FA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4DA005BF" w14:textId="77777777" w:rsidR="002A183F" w:rsidRDefault="002A183F" w:rsidP="00FF17FA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discount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0F0948A8" w14:textId="77777777" w:rsidR="002A183F" w:rsidRDefault="002A183F" w:rsidP="00FF17FA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(2)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72350775" w14:textId="77777777" w:rsidR="002A183F" w:rsidRDefault="002A183F" w:rsidP="00FF17FA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Discount</w:t>
            </w:r>
            <w:r>
              <w:rPr>
                <w:spacing w:val="-5"/>
                <w:sz w:val="24"/>
              </w:rPr>
              <w:t xml:space="preserve"> on</w:t>
            </w:r>
          </w:p>
          <w:p w14:paraId="776BF6B5" w14:textId="77777777" w:rsidR="002A183F" w:rsidRDefault="002A183F" w:rsidP="00FF17FA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purchased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product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03E46A7B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A183F" w14:paraId="3277EC64" w14:textId="77777777" w:rsidTr="00FF17FA">
        <w:trPr>
          <w:trHeight w:val="276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5883A789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4DBF0EB5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Vendor_id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35A40AB9" w14:textId="0952D4B7" w:rsidR="002A183F" w:rsidRDefault="00150921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20)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713C344B" w14:textId="77777777" w:rsidR="002A183F" w:rsidRDefault="002A183F" w:rsidP="00FF17FA">
            <w:pPr>
              <w:pStyle w:val="TableParagraph"/>
              <w:ind w:left="160"/>
              <w:rPr>
                <w:sz w:val="24"/>
              </w:rPr>
            </w:pPr>
            <w:r>
              <w:rPr>
                <w:spacing w:val="-2"/>
                <w:sz w:val="24"/>
              </w:rPr>
              <w:t>Vendor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2DAF2053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Reference</w:t>
            </w:r>
            <w:r>
              <w:rPr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key</w:t>
            </w:r>
          </w:p>
        </w:tc>
      </w:tr>
      <w:tr w:rsidR="002A183F" w14:paraId="63354724" w14:textId="77777777" w:rsidTr="00FF17FA">
        <w:trPr>
          <w:trHeight w:val="276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3DB482C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510B07CE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5"/>
                <w:sz w:val="24"/>
              </w:rPr>
              <w:t>vat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2F37440D" w14:textId="57243142" w:rsidR="002A183F" w:rsidRDefault="00150921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20)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763A74D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tax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3BA27A29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64EC96D5" w14:textId="77777777" w:rsidTr="00FF17FA">
        <w:trPr>
          <w:trHeight w:val="277"/>
        </w:trPr>
        <w:tc>
          <w:tcPr>
            <w:tcW w:w="1188" w:type="dxa"/>
            <w:tcBorders>
              <w:left w:val="single" w:sz="4" w:space="0" w:color="000000"/>
              <w:right w:val="single" w:sz="4" w:space="0" w:color="000000"/>
            </w:tcBorders>
          </w:tcPr>
          <w:p w14:paraId="0DF71E87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 w14:paraId="5C5ACA7A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total</w:t>
            </w:r>
          </w:p>
        </w:tc>
        <w:tc>
          <w:tcPr>
            <w:tcW w:w="1710" w:type="dxa"/>
            <w:tcBorders>
              <w:left w:val="single" w:sz="4" w:space="0" w:color="000000"/>
              <w:right w:val="single" w:sz="4" w:space="0" w:color="000000"/>
            </w:tcBorders>
          </w:tcPr>
          <w:p w14:paraId="22169552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Number2(40)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</w:tcPr>
          <w:p w14:paraId="576B2CF3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Total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purchase </w:t>
            </w:r>
            <w:r>
              <w:rPr>
                <w:spacing w:val="-4"/>
                <w:sz w:val="24"/>
              </w:rPr>
              <w:t>value</w:t>
            </w:r>
          </w:p>
        </w:tc>
        <w:tc>
          <w:tcPr>
            <w:tcW w:w="2170" w:type="dxa"/>
            <w:tcBorders>
              <w:left w:val="single" w:sz="4" w:space="0" w:color="000000"/>
              <w:right w:val="single" w:sz="4" w:space="0" w:color="000000"/>
            </w:tcBorders>
          </w:tcPr>
          <w:p w14:paraId="45A84F07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63635AAB" w14:textId="77777777" w:rsidR="002A183F" w:rsidRDefault="002A183F" w:rsidP="002A183F">
      <w:pPr>
        <w:pStyle w:val="BodyText"/>
        <w:spacing w:line="360" w:lineRule="auto"/>
        <w:ind w:right="1327"/>
      </w:pPr>
    </w:p>
    <w:p w14:paraId="759A4489" w14:textId="77777777" w:rsidR="002A183F" w:rsidRDefault="002A183F" w:rsidP="002A183F">
      <w:pPr>
        <w:pStyle w:val="BodyText"/>
        <w:spacing w:line="360" w:lineRule="auto"/>
        <w:ind w:right="1327"/>
      </w:pPr>
    </w:p>
    <w:p w14:paraId="3A44239F" w14:textId="77777777" w:rsidR="002A183F" w:rsidRDefault="002A183F" w:rsidP="002A183F">
      <w:pPr>
        <w:pStyle w:val="ListParagraph"/>
        <w:tabs>
          <w:tab w:val="left" w:pos="1440"/>
        </w:tabs>
        <w:ind w:left="1080"/>
      </w:pPr>
    </w:p>
    <w:p w14:paraId="63175B4F" w14:textId="77777777" w:rsidR="002A183F" w:rsidRPr="00040D11" w:rsidRDefault="002A183F" w:rsidP="002A183F"/>
    <w:p w14:paraId="4F2DAA58" w14:textId="53E00BB7" w:rsidR="002A183F" w:rsidRDefault="002A183F" w:rsidP="002A183F">
      <w:pPr>
        <w:tabs>
          <w:tab w:val="left" w:pos="927"/>
        </w:tabs>
      </w:pPr>
    </w:p>
    <w:p w14:paraId="6BCBC844" w14:textId="77777777" w:rsidR="002A183F" w:rsidRDefault="002A183F" w:rsidP="002A183F">
      <w:pPr>
        <w:tabs>
          <w:tab w:val="left" w:pos="927"/>
        </w:tabs>
      </w:pPr>
    </w:p>
    <w:p w14:paraId="03CEC222" w14:textId="77777777" w:rsidR="002A183F" w:rsidRPr="00C91869" w:rsidRDefault="002A183F">
      <w:pPr>
        <w:pStyle w:val="ListParagraph"/>
        <w:widowControl/>
        <w:numPr>
          <w:ilvl w:val="1"/>
          <w:numId w:val="28"/>
        </w:numPr>
        <w:tabs>
          <w:tab w:val="left" w:pos="927"/>
        </w:tabs>
        <w:spacing w:after="200" w:line="276" w:lineRule="auto"/>
        <w:rPr>
          <w:i/>
          <w:iCs/>
          <w:sz w:val="24"/>
          <w:szCs w:val="24"/>
        </w:rPr>
      </w:pPr>
      <w:r w:rsidRPr="00C91869">
        <w:rPr>
          <w:b/>
          <w:i/>
          <w:iCs/>
          <w:sz w:val="24"/>
          <w:szCs w:val="24"/>
        </w:rPr>
        <w:t>VENDOR TABLE</w:t>
      </w:r>
    </w:p>
    <w:p w14:paraId="2DFA3558" w14:textId="77777777" w:rsidR="002A183F" w:rsidRPr="00040D11" w:rsidRDefault="002A183F" w:rsidP="002A183F">
      <w:pPr>
        <w:pStyle w:val="BodyText"/>
        <w:ind w:right="1573"/>
        <w:rPr>
          <w:sz w:val="22"/>
          <w:szCs w:val="22"/>
        </w:rPr>
      </w:pPr>
      <w:r w:rsidRPr="00040D11">
        <w:rPr>
          <w:sz w:val="22"/>
          <w:szCs w:val="22"/>
        </w:rPr>
        <w:t>This</w:t>
      </w:r>
      <w:r w:rsidRPr="00040D11">
        <w:rPr>
          <w:spacing w:val="-5"/>
          <w:sz w:val="22"/>
          <w:szCs w:val="22"/>
        </w:rPr>
        <w:t xml:space="preserve"> </w:t>
      </w:r>
      <w:r w:rsidRPr="00040D11">
        <w:rPr>
          <w:sz w:val="22"/>
          <w:szCs w:val="22"/>
        </w:rPr>
        <w:t>is</w:t>
      </w:r>
      <w:r w:rsidRPr="00040D11">
        <w:rPr>
          <w:spacing w:val="-5"/>
          <w:sz w:val="22"/>
          <w:szCs w:val="22"/>
        </w:rPr>
        <w:t xml:space="preserve"> </w:t>
      </w:r>
      <w:r w:rsidRPr="00040D11">
        <w:rPr>
          <w:sz w:val="22"/>
          <w:szCs w:val="22"/>
        </w:rPr>
        <w:t>the</w:t>
      </w:r>
      <w:r w:rsidRPr="00040D11">
        <w:rPr>
          <w:spacing w:val="-4"/>
          <w:sz w:val="22"/>
          <w:szCs w:val="22"/>
        </w:rPr>
        <w:t xml:space="preserve"> </w:t>
      </w:r>
      <w:r w:rsidRPr="00040D11">
        <w:rPr>
          <w:sz w:val="22"/>
          <w:szCs w:val="22"/>
        </w:rPr>
        <w:t>vendor</w:t>
      </w:r>
      <w:r w:rsidRPr="00040D11">
        <w:rPr>
          <w:spacing w:val="-5"/>
          <w:sz w:val="22"/>
          <w:szCs w:val="22"/>
        </w:rPr>
        <w:t xml:space="preserve"> </w:t>
      </w:r>
      <w:r w:rsidRPr="00040D11">
        <w:rPr>
          <w:sz w:val="22"/>
          <w:szCs w:val="22"/>
        </w:rPr>
        <w:t>detail</w:t>
      </w:r>
      <w:r w:rsidRPr="00040D11">
        <w:rPr>
          <w:spacing w:val="-2"/>
          <w:sz w:val="22"/>
          <w:szCs w:val="22"/>
        </w:rPr>
        <w:t xml:space="preserve"> </w:t>
      </w:r>
      <w:r w:rsidRPr="00040D11">
        <w:rPr>
          <w:sz w:val="22"/>
          <w:szCs w:val="22"/>
        </w:rPr>
        <w:t>form</w:t>
      </w:r>
      <w:r w:rsidRPr="00040D11">
        <w:rPr>
          <w:spacing w:val="-6"/>
          <w:sz w:val="22"/>
          <w:szCs w:val="22"/>
        </w:rPr>
        <w:t xml:space="preserve"> </w:t>
      </w:r>
      <w:r w:rsidRPr="00040D11">
        <w:rPr>
          <w:sz w:val="22"/>
          <w:szCs w:val="22"/>
        </w:rPr>
        <w:t>which</w:t>
      </w:r>
      <w:r w:rsidRPr="00040D11">
        <w:rPr>
          <w:spacing w:val="-5"/>
          <w:sz w:val="22"/>
          <w:szCs w:val="22"/>
        </w:rPr>
        <w:t xml:space="preserve"> </w:t>
      </w:r>
      <w:r w:rsidRPr="00040D11">
        <w:rPr>
          <w:sz w:val="22"/>
          <w:szCs w:val="22"/>
        </w:rPr>
        <w:t>stores</w:t>
      </w:r>
      <w:r w:rsidRPr="00040D11">
        <w:rPr>
          <w:spacing w:val="-5"/>
          <w:sz w:val="22"/>
          <w:szCs w:val="22"/>
        </w:rPr>
        <w:t xml:space="preserve"> </w:t>
      </w:r>
      <w:r w:rsidRPr="00040D11">
        <w:rPr>
          <w:sz w:val="22"/>
          <w:szCs w:val="22"/>
        </w:rPr>
        <w:t>the</w:t>
      </w:r>
      <w:r w:rsidRPr="00040D11">
        <w:rPr>
          <w:spacing w:val="-4"/>
          <w:sz w:val="22"/>
          <w:szCs w:val="22"/>
        </w:rPr>
        <w:t xml:space="preserve"> </w:t>
      </w:r>
      <w:r w:rsidRPr="00040D11">
        <w:rPr>
          <w:sz w:val="22"/>
          <w:szCs w:val="22"/>
        </w:rPr>
        <w:t>information</w:t>
      </w:r>
      <w:r w:rsidRPr="00040D11">
        <w:rPr>
          <w:spacing w:val="-4"/>
          <w:sz w:val="22"/>
          <w:szCs w:val="22"/>
        </w:rPr>
        <w:t xml:space="preserve"> </w:t>
      </w:r>
      <w:r w:rsidRPr="00040D11">
        <w:rPr>
          <w:sz w:val="22"/>
          <w:szCs w:val="22"/>
        </w:rPr>
        <w:t>related</w:t>
      </w:r>
      <w:r w:rsidRPr="00040D11">
        <w:rPr>
          <w:spacing w:val="-2"/>
          <w:sz w:val="22"/>
          <w:szCs w:val="22"/>
        </w:rPr>
        <w:t xml:space="preserve"> </w:t>
      </w:r>
      <w:r w:rsidRPr="00040D11">
        <w:rPr>
          <w:sz w:val="22"/>
          <w:szCs w:val="22"/>
        </w:rPr>
        <w:t>to</w:t>
      </w:r>
      <w:r w:rsidRPr="00040D11">
        <w:rPr>
          <w:spacing w:val="-5"/>
          <w:sz w:val="22"/>
          <w:szCs w:val="22"/>
        </w:rPr>
        <w:t xml:space="preserve"> </w:t>
      </w:r>
      <w:r w:rsidRPr="00040D11">
        <w:rPr>
          <w:sz w:val="22"/>
          <w:szCs w:val="22"/>
        </w:rPr>
        <w:t>the vendors that are supplying products to the supermarket.</w:t>
      </w:r>
    </w:p>
    <w:p w14:paraId="72DD4423" w14:textId="77777777" w:rsidR="002A183F" w:rsidRDefault="002A183F" w:rsidP="002A183F">
      <w:pPr>
        <w:pStyle w:val="BodyText"/>
        <w:ind w:right="1573"/>
      </w:pPr>
    </w:p>
    <w:tbl>
      <w:tblPr>
        <w:tblW w:w="9252" w:type="dxa"/>
        <w:tblInd w:w="7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2328"/>
        <w:gridCol w:w="2308"/>
        <w:gridCol w:w="2316"/>
      </w:tblGrid>
      <w:tr w:rsidR="002A183F" w14:paraId="769B482B" w14:textId="77777777" w:rsidTr="00FF17FA">
        <w:trPr>
          <w:trHeight w:val="277"/>
        </w:trPr>
        <w:tc>
          <w:tcPr>
            <w:tcW w:w="2300" w:type="dxa"/>
            <w:tcBorders>
              <w:left w:val="single" w:sz="4" w:space="0" w:color="000000"/>
              <w:right w:val="single" w:sz="4" w:space="0" w:color="000000"/>
            </w:tcBorders>
          </w:tcPr>
          <w:p w14:paraId="2D8BE462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Fieldname</w:t>
            </w:r>
          </w:p>
        </w:tc>
        <w:tc>
          <w:tcPr>
            <w:tcW w:w="2328" w:type="dxa"/>
            <w:tcBorders>
              <w:left w:val="single" w:sz="4" w:space="0" w:color="000000"/>
              <w:right w:val="single" w:sz="4" w:space="0" w:color="000000"/>
            </w:tcBorders>
          </w:tcPr>
          <w:p w14:paraId="6AC54C34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type</w:t>
            </w:r>
          </w:p>
        </w:tc>
        <w:tc>
          <w:tcPr>
            <w:tcW w:w="2308" w:type="dxa"/>
            <w:tcBorders>
              <w:left w:val="single" w:sz="4" w:space="0" w:color="000000"/>
              <w:right w:val="single" w:sz="4" w:space="0" w:color="000000"/>
            </w:tcBorders>
          </w:tcPr>
          <w:p w14:paraId="2E096778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2316" w:type="dxa"/>
            <w:tcBorders>
              <w:left w:val="single" w:sz="4" w:space="0" w:color="000000"/>
              <w:right w:val="single" w:sz="4" w:space="0" w:color="000000"/>
            </w:tcBorders>
          </w:tcPr>
          <w:p w14:paraId="39D334BF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constraints</w:t>
            </w:r>
          </w:p>
        </w:tc>
      </w:tr>
      <w:tr w:rsidR="002A183F" w14:paraId="6620BB44" w14:textId="77777777" w:rsidTr="00FF17FA">
        <w:trPr>
          <w:trHeight w:val="276"/>
        </w:trPr>
        <w:tc>
          <w:tcPr>
            <w:tcW w:w="2300" w:type="dxa"/>
            <w:tcBorders>
              <w:left w:val="single" w:sz="4" w:space="0" w:color="000000"/>
              <w:right w:val="single" w:sz="4" w:space="0" w:color="000000"/>
            </w:tcBorders>
          </w:tcPr>
          <w:p w14:paraId="3E2C9015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vendor_id</w:t>
            </w:r>
          </w:p>
        </w:tc>
        <w:tc>
          <w:tcPr>
            <w:tcW w:w="2328" w:type="dxa"/>
            <w:tcBorders>
              <w:left w:val="single" w:sz="4" w:space="0" w:color="000000"/>
              <w:right w:val="single" w:sz="4" w:space="0" w:color="000000"/>
            </w:tcBorders>
          </w:tcPr>
          <w:p w14:paraId="4EA05636" w14:textId="2C3F13AE" w:rsidR="002A183F" w:rsidRDefault="00150921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5)</w:t>
            </w:r>
          </w:p>
        </w:tc>
        <w:tc>
          <w:tcPr>
            <w:tcW w:w="2308" w:type="dxa"/>
            <w:tcBorders>
              <w:left w:val="single" w:sz="4" w:space="0" w:color="000000"/>
              <w:right w:val="single" w:sz="4" w:space="0" w:color="000000"/>
            </w:tcBorders>
          </w:tcPr>
          <w:p w14:paraId="781834A0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Vendor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2316" w:type="dxa"/>
            <w:tcBorders>
              <w:left w:val="single" w:sz="4" w:space="0" w:color="000000"/>
              <w:right w:val="single" w:sz="4" w:space="0" w:color="000000"/>
            </w:tcBorders>
          </w:tcPr>
          <w:p w14:paraId="53A7C440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"/>
                <w:sz w:val="24"/>
              </w:rPr>
              <w:t xml:space="preserve"> key</w:t>
            </w:r>
          </w:p>
        </w:tc>
      </w:tr>
      <w:tr w:rsidR="002A183F" w14:paraId="25B10B9B" w14:textId="77777777" w:rsidTr="00FF17FA">
        <w:trPr>
          <w:trHeight w:val="276"/>
        </w:trPr>
        <w:tc>
          <w:tcPr>
            <w:tcW w:w="2300" w:type="dxa"/>
            <w:tcBorders>
              <w:left w:val="single" w:sz="4" w:space="0" w:color="000000"/>
              <w:right w:val="single" w:sz="4" w:space="0" w:color="000000"/>
            </w:tcBorders>
          </w:tcPr>
          <w:p w14:paraId="10BD0EC0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vendor_name</w:t>
            </w:r>
          </w:p>
        </w:tc>
        <w:tc>
          <w:tcPr>
            <w:tcW w:w="2328" w:type="dxa"/>
            <w:tcBorders>
              <w:left w:val="single" w:sz="4" w:space="0" w:color="000000"/>
              <w:right w:val="single" w:sz="4" w:space="0" w:color="000000"/>
            </w:tcBorders>
          </w:tcPr>
          <w:p w14:paraId="3FEB9692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Varchar2(30)</w:t>
            </w:r>
          </w:p>
        </w:tc>
        <w:tc>
          <w:tcPr>
            <w:tcW w:w="2308" w:type="dxa"/>
            <w:tcBorders>
              <w:left w:val="single" w:sz="4" w:space="0" w:color="000000"/>
              <w:right w:val="single" w:sz="4" w:space="0" w:color="000000"/>
            </w:tcBorders>
          </w:tcPr>
          <w:p w14:paraId="4BFC2911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Vendor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2316" w:type="dxa"/>
            <w:tcBorders>
              <w:left w:val="single" w:sz="4" w:space="0" w:color="000000"/>
              <w:right w:val="single" w:sz="4" w:space="0" w:color="000000"/>
            </w:tcBorders>
          </w:tcPr>
          <w:p w14:paraId="23C05CB3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06C2C018" w14:textId="77777777" w:rsidTr="00FF17FA">
        <w:trPr>
          <w:trHeight w:val="277"/>
        </w:trPr>
        <w:tc>
          <w:tcPr>
            <w:tcW w:w="2300" w:type="dxa"/>
            <w:tcBorders>
              <w:left w:val="single" w:sz="4" w:space="0" w:color="000000"/>
              <w:right w:val="single" w:sz="4" w:space="0" w:color="000000"/>
            </w:tcBorders>
          </w:tcPr>
          <w:p w14:paraId="14170537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Address</w:t>
            </w:r>
          </w:p>
        </w:tc>
        <w:tc>
          <w:tcPr>
            <w:tcW w:w="2328" w:type="dxa"/>
            <w:tcBorders>
              <w:left w:val="single" w:sz="4" w:space="0" w:color="000000"/>
              <w:right w:val="single" w:sz="4" w:space="0" w:color="000000"/>
            </w:tcBorders>
          </w:tcPr>
          <w:p w14:paraId="522FC288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Varchar2(30)</w:t>
            </w:r>
          </w:p>
        </w:tc>
        <w:tc>
          <w:tcPr>
            <w:tcW w:w="2308" w:type="dxa"/>
            <w:tcBorders>
              <w:left w:val="single" w:sz="4" w:space="0" w:color="000000"/>
              <w:right w:val="single" w:sz="4" w:space="0" w:color="000000"/>
            </w:tcBorders>
          </w:tcPr>
          <w:p w14:paraId="0D46B40D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Vendor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address</w:t>
            </w:r>
          </w:p>
        </w:tc>
        <w:tc>
          <w:tcPr>
            <w:tcW w:w="2316" w:type="dxa"/>
            <w:tcBorders>
              <w:left w:val="single" w:sz="4" w:space="0" w:color="000000"/>
              <w:right w:val="single" w:sz="4" w:space="0" w:color="000000"/>
            </w:tcBorders>
          </w:tcPr>
          <w:p w14:paraId="6C7605A0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4ED1852C" w14:textId="77777777" w:rsidTr="00FF17FA">
        <w:trPr>
          <w:trHeight w:val="277"/>
        </w:trPr>
        <w:tc>
          <w:tcPr>
            <w:tcW w:w="2300" w:type="dxa"/>
            <w:tcBorders>
              <w:left w:val="single" w:sz="4" w:space="0" w:color="000000"/>
              <w:right w:val="single" w:sz="4" w:space="0" w:color="000000"/>
            </w:tcBorders>
          </w:tcPr>
          <w:p w14:paraId="784FFAA8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Phone_no</w:t>
            </w:r>
          </w:p>
        </w:tc>
        <w:tc>
          <w:tcPr>
            <w:tcW w:w="2328" w:type="dxa"/>
            <w:tcBorders>
              <w:left w:val="single" w:sz="4" w:space="0" w:color="000000"/>
              <w:right w:val="single" w:sz="4" w:space="0" w:color="000000"/>
            </w:tcBorders>
          </w:tcPr>
          <w:p w14:paraId="2F500A19" w14:textId="35D87DB8" w:rsidR="002A183F" w:rsidRDefault="00150921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Number (</w:t>
            </w:r>
            <w:r w:rsidR="002A183F">
              <w:rPr>
                <w:spacing w:val="-2"/>
                <w:sz w:val="24"/>
              </w:rPr>
              <w:t>10)</w:t>
            </w:r>
          </w:p>
        </w:tc>
        <w:tc>
          <w:tcPr>
            <w:tcW w:w="2308" w:type="dxa"/>
            <w:tcBorders>
              <w:left w:val="single" w:sz="4" w:space="0" w:color="000000"/>
              <w:right w:val="single" w:sz="4" w:space="0" w:color="000000"/>
            </w:tcBorders>
          </w:tcPr>
          <w:p w14:paraId="2CA03FB8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Vendor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2316" w:type="dxa"/>
            <w:tcBorders>
              <w:left w:val="single" w:sz="4" w:space="0" w:color="000000"/>
              <w:right w:val="single" w:sz="4" w:space="0" w:color="000000"/>
            </w:tcBorders>
          </w:tcPr>
          <w:p w14:paraId="1AB93922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A183F" w14:paraId="7B2F11EA" w14:textId="77777777" w:rsidTr="00FF17FA">
        <w:trPr>
          <w:trHeight w:val="277"/>
        </w:trPr>
        <w:tc>
          <w:tcPr>
            <w:tcW w:w="2300" w:type="dxa"/>
            <w:tcBorders>
              <w:left w:val="single" w:sz="4" w:space="0" w:color="000000"/>
              <w:right w:val="single" w:sz="4" w:space="0" w:color="000000"/>
            </w:tcBorders>
          </w:tcPr>
          <w:p w14:paraId="56EECF2F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Email_id</w:t>
            </w:r>
          </w:p>
        </w:tc>
        <w:tc>
          <w:tcPr>
            <w:tcW w:w="2328" w:type="dxa"/>
            <w:tcBorders>
              <w:left w:val="single" w:sz="4" w:space="0" w:color="000000"/>
              <w:right w:val="single" w:sz="4" w:space="0" w:color="000000"/>
            </w:tcBorders>
          </w:tcPr>
          <w:p w14:paraId="228F34FD" w14:textId="77777777" w:rsidR="002A183F" w:rsidRDefault="002A183F" w:rsidP="00FF17FA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Varchar2(30)</w:t>
            </w:r>
          </w:p>
        </w:tc>
        <w:tc>
          <w:tcPr>
            <w:tcW w:w="2308" w:type="dxa"/>
            <w:tcBorders>
              <w:left w:val="single" w:sz="4" w:space="0" w:color="000000"/>
              <w:right w:val="single" w:sz="4" w:space="0" w:color="000000"/>
            </w:tcBorders>
          </w:tcPr>
          <w:p w14:paraId="6AF08B80" w14:textId="77777777" w:rsidR="002A183F" w:rsidRDefault="002A183F" w:rsidP="00FF17F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Vendor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Email_id</w:t>
            </w:r>
          </w:p>
        </w:tc>
        <w:tc>
          <w:tcPr>
            <w:tcW w:w="2316" w:type="dxa"/>
            <w:tcBorders>
              <w:left w:val="single" w:sz="4" w:space="0" w:color="000000"/>
              <w:right w:val="single" w:sz="4" w:space="0" w:color="000000"/>
            </w:tcBorders>
          </w:tcPr>
          <w:p w14:paraId="2924932E" w14:textId="77777777" w:rsidR="002A183F" w:rsidRDefault="002A183F" w:rsidP="00FF17F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57CF45C7" w14:textId="77777777" w:rsidR="002A183F" w:rsidRDefault="002A183F" w:rsidP="002A183F">
      <w:pPr>
        <w:pStyle w:val="BodyText"/>
        <w:ind w:right="1573"/>
      </w:pPr>
    </w:p>
    <w:p w14:paraId="45B4C23A" w14:textId="77777777" w:rsidR="002A183F" w:rsidRDefault="002A183F" w:rsidP="002A183F">
      <w:pPr>
        <w:tabs>
          <w:tab w:val="left" w:pos="927"/>
        </w:tabs>
      </w:pPr>
    </w:p>
    <w:p w14:paraId="428C0A3B" w14:textId="77777777" w:rsidR="002A183F" w:rsidRPr="002A183F" w:rsidRDefault="002A183F" w:rsidP="002A183F">
      <w:pPr>
        <w:tabs>
          <w:tab w:val="left" w:pos="927"/>
        </w:tabs>
        <w:rPr>
          <w:sz w:val="22"/>
          <w:szCs w:val="22"/>
        </w:rPr>
      </w:pPr>
    </w:p>
    <w:p w14:paraId="11714723" w14:textId="5AA71738" w:rsidR="002A183F" w:rsidRPr="002A183F" w:rsidRDefault="002A183F" w:rsidP="002A183F">
      <w:pPr>
        <w:widowControl/>
        <w:tabs>
          <w:tab w:val="left" w:pos="927"/>
        </w:tabs>
        <w:spacing w:after="200" w:line="276" w:lineRule="auto"/>
        <w:ind w:left="360"/>
        <w:rPr>
          <w:rFonts w:ascii="Arial" w:hAnsi="Arial" w:cs="Arial"/>
          <w:b/>
          <w:sz w:val="22"/>
          <w:szCs w:val="22"/>
        </w:rPr>
      </w:pPr>
      <w:r w:rsidRPr="002A183F">
        <w:rPr>
          <w:rFonts w:ascii="Arial" w:hAnsi="Arial" w:cs="Arial"/>
          <w:b/>
          <w:sz w:val="22"/>
          <w:szCs w:val="22"/>
        </w:rPr>
        <w:t>5.</w:t>
      </w:r>
      <w:r>
        <w:rPr>
          <w:rFonts w:ascii="Arial" w:hAnsi="Arial" w:cs="Arial"/>
          <w:b/>
          <w:sz w:val="22"/>
          <w:szCs w:val="22"/>
        </w:rPr>
        <w:tab/>
      </w:r>
      <w:r w:rsidRPr="002A183F">
        <w:rPr>
          <w:rFonts w:ascii="Arial" w:hAnsi="Arial" w:cs="Arial"/>
          <w:b/>
          <w:sz w:val="22"/>
          <w:szCs w:val="22"/>
        </w:rPr>
        <w:t>DATA FLOW DIAGRAM</w:t>
      </w:r>
    </w:p>
    <w:p w14:paraId="41C2CB0D" w14:textId="77777777" w:rsidR="002A183F" w:rsidRPr="00C91869" w:rsidRDefault="002A183F" w:rsidP="002A183F">
      <w:pPr>
        <w:pStyle w:val="ListParagraph"/>
        <w:tabs>
          <w:tab w:val="left" w:pos="927"/>
        </w:tabs>
        <w:rPr>
          <w:b/>
          <w:i/>
          <w:iCs/>
          <w:sz w:val="24"/>
          <w:szCs w:val="24"/>
        </w:rPr>
      </w:pPr>
    </w:p>
    <w:p w14:paraId="68F49A8C" w14:textId="35A624CB" w:rsidR="002A183F" w:rsidRPr="00C91869" w:rsidRDefault="002A183F" w:rsidP="002A183F">
      <w:pPr>
        <w:widowControl/>
        <w:tabs>
          <w:tab w:val="left" w:pos="927"/>
        </w:tabs>
        <w:spacing w:after="200" w:line="276" w:lineRule="auto"/>
        <w:ind w:left="720"/>
        <w:rPr>
          <w:b/>
          <w:i/>
          <w:iCs/>
          <w:sz w:val="24"/>
          <w:szCs w:val="24"/>
        </w:rPr>
      </w:pPr>
      <w:r w:rsidRPr="00C91869">
        <w:rPr>
          <w:b/>
          <w:i/>
          <w:iCs/>
          <w:sz w:val="24"/>
          <w:szCs w:val="24"/>
        </w:rPr>
        <w:t xml:space="preserve">    5.1</w:t>
      </w:r>
      <w:r w:rsidRPr="00C91869">
        <w:rPr>
          <w:b/>
          <w:i/>
          <w:iCs/>
          <w:sz w:val="24"/>
          <w:szCs w:val="24"/>
        </w:rPr>
        <w:tab/>
        <w:t>Levels of the DFD</w:t>
      </w:r>
    </w:p>
    <w:p w14:paraId="0AD9CB1F" w14:textId="77777777" w:rsidR="002A183F" w:rsidRDefault="002A183F">
      <w:pPr>
        <w:pStyle w:val="ListParagraph"/>
        <w:widowControl/>
        <w:numPr>
          <w:ilvl w:val="0"/>
          <w:numId w:val="29"/>
        </w:numPr>
        <w:tabs>
          <w:tab w:val="left" w:pos="927"/>
        </w:tabs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Level 0 (Context Diagram):</w:t>
      </w:r>
    </w:p>
    <w:p w14:paraId="60522B11" w14:textId="77777777" w:rsidR="002A183F" w:rsidRDefault="002A183F" w:rsidP="002A183F">
      <w:pPr>
        <w:pStyle w:val="ListParagraph"/>
        <w:tabs>
          <w:tab w:val="left" w:pos="927"/>
        </w:tabs>
        <w:ind w:left="1800"/>
      </w:pPr>
      <w:r>
        <w:t>Shows the entire system as a single process interacting with users (Customer, Manager and Supplier).</w:t>
      </w:r>
    </w:p>
    <w:p w14:paraId="4B4B1DF7" w14:textId="77777777" w:rsidR="002A183F" w:rsidRDefault="002A183F">
      <w:pPr>
        <w:pStyle w:val="NormalWeb"/>
        <w:numPr>
          <w:ilvl w:val="0"/>
          <w:numId w:val="29"/>
        </w:numPr>
      </w:pPr>
      <w:r w:rsidRPr="002A183F">
        <w:rPr>
          <w:rFonts w:ascii="Arial" w:hAnsi="Arial" w:cs="Arial"/>
          <w:b/>
          <w:sz w:val="20"/>
          <w:szCs w:val="20"/>
        </w:rPr>
        <w:t>Level 1:</w:t>
      </w:r>
      <w:r>
        <w:rPr>
          <w:rFonts w:ascii="Arial" w:hAnsi="Arial" w:cs="Arial"/>
          <w:b/>
        </w:rPr>
        <w:br/>
      </w:r>
      <w:r>
        <w:t>Expands the system into major processes:</w:t>
      </w:r>
    </w:p>
    <w:p w14:paraId="1BC97110" w14:textId="77777777" w:rsidR="002A183F" w:rsidRDefault="002A183F">
      <w:pPr>
        <w:pStyle w:val="NormalWeb"/>
        <w:numPr>
          <w:ilvl w:val="1"/>
          <w:numId w:val="29"/>
        </w:numPr>
      </w:pPr>
      <w:r>
        <w:t>Sales Process: Order Processing, Customer Sales Details</w:t>
      </w:r>
    </w:p>
    <w:p w14:paraId="1A032E9C" w14:textId="77777777" w:rsidR="002A183F" w:rsidRDefault="002A183F">
      <w:pPr>
        <w:pStyle w:val="NormalWeb"/>
        <w:numPr>
          <w:ilvl w:val="1"/>
          <w:numId w:val="29"/>
        </w:numPr>
      </w:pPr>
      <w:r>
        <w:t>Purchase Process: Vendor Orders, Invoice Processing, Payment Handling</w:t>
      </w:r>
    </w:p>
    <w:p w14:paraId="071FC834" w14:textId="77777777" w:rsidR="002A183F" w:rsidRDefault="002A183F">
      <w:pPr>
        <w:pStyle w:val="NormalWeb"/>
        <w:numPr>
          <w:ilvl w:val="1"/>
          <w:numId w:val="29"/>
        </w:numPr>
      </w:pPr>
      <w:r>
        <w:t>Inventory Management: Stock Updates, Supply of Items</w:t>
      </w:r>
    </w:p>
    <w:p w14:paraId="695028D6" w14:textId="77777777" w:rsidR="002A183F" w:rsidRDefault="002A183F">
      <w:pPr>
        <w:pStyle w:val="NormalWeb"/>
        <w:numPr>
          <w:ilvl w:val="1"/>
          <w:numId w:val="29"/>
        </w:numPr>
      </w:pPr>
      <w:r>
        <w:t>User Management: Oversight, Work management.</w:t>
      </w:r>
    </w:p>
    <w:p w14:paraId="433B918D" w14:textId="77777777" w:rsidR="002A183F" w:rsidRDefault="002A183F" w:rsidP="002A183F">
      <w:pPr>
        <w:pStyle w:val="NormalWeb"/>
        <w:ind w:left="2520"/>
      </w:pPr>
    </w:p>
    <w:p w14:paraId="5F4BB912" w14:textId="77777777" w:rsidR="002A183F" w:rsidRDefault="002A183F" w:rsidP="002A183F">
      <w:pPr>
        <w:pStyle w:val="NormalWeb"/>
        <w:ind w:left="2520"/>
      </w:pPr>
    </w:p>
    <w:p w14:paraId="7707C220" w14:textId="77777777" w:rsidR="002A183F" w:rsidRDefault="002A183F" w:rsidP="002A183F">
      <w:pPr>
        <w:pStyle w:val="NormalWeb"/>
        <w:ind w:left="2520"/>
      </w:pPr>
    </w:p>
    <w:p w14:paraId="7FAF369D" w14:textId="77777777" w:rsidR="002A183F" w:rsidRDefault="002A183F" w:rsidP="002A183F">
      <w:pPr>
        <w:pStyle w:val="NormalWeb"/>
        <w:ind w:left="2520"/>
      </w:pPr>
    </w:p>
    <w:p w14:paraId="7FCF21F0" w14:textId="77777777" w:rsidR="002A183F" w:rsidRDefault="002A183F" w:rsidP="002A183F">
      <w:pPr>
        <w:pStyle w:val="NormalWeb"/>
        <w:ind w:left="2520"/>
      </w:pPr>
    </w:p>
    <w:p w14:paraId="4855EC99" w14:textId="77777777" w:rsidR="002A183F" w:rsidRDefault="002A183F" w:rsidP="002A183F">
      <w:pPr>
        <w:pStyle w:val="NormalWeb"/>
        <w:ind w:left="2520"/>
      </w:pPr>
    </w:p>
    <w:p w14:paraId="23627F87" w14:textId="77777777" w:rsidR="002A183F" w:rsidRDefault="002A183F" w:rsidP="002A183F">
      <w:pPr>
        <w:pStyle w:val="NormalWeb"/>
        <w:ind w:left="2520"/>
      </w:pPr>
    </w:p>
    <w:p w14:paraId="14C31EA2" w14:textId="77777777" w:rsidR="002A183F" w:rsidRDefault="002A183F" w:rsidP="002A183F">
      <w:pPr>
        <w:pStyle w:val="NormalWeb"/>
        <w:ind w:left="2520"/>
      </w:pPr>
    </w:p>
    <w:p w14:paraId="1C7AF65C" w14:textId="4BFD8DB2" w:rsidR="002A183F" w:rsidRPr="00C91869" w:rsidRDefault="002A183F" w:rsidP="002A183F">
      <w:pPr>
        <w:widowControl/>
        <w:tabs>
          <w:tab w:val="left" w:pos="927"/>
        </w:tabs>
        <w:spacing w:after="200" w:line="276" w:lineRule="auto"/>
        <w:ind w:left="720"/>
        <w:rPr>
          <w:b/>
          <w:i/>
          <w:iCs/>
          <w:sz w:val="24"/>
          <w:szCs w:val="24"/>
        </w:rPr>
      </w:pPr>
      <w:r w:rsidRPr="00C91869">
        <w:rPr>
          <w:b/>
          <w:i/>
          <w:iCs/>
          <w:sz w:val="24"/>
          <w:szCs w:val="24"/>
        </w:rPr>
        <w:t>5.2</w:t>
      </w:r>
      <w:r w:rsidR="00681C62">
        <w:rPr>
          <w:b/>
          <w:i/>
          <w:iCs/>
          <w:sz w:val="24"/>
          <w:szCs w:val="24"/>
        </w:rPr>
        <w:tab/>
      </w:r>
      <w:r w:rsidRPr="00C91869">
        <w:rPr>
          <w:b/>
          <w:i/>
          <w:iCs/>
          <w:sz w:val="24"/>
          <w:szCs w:val="24"/>
        </w:rPr>
        <w:t xml:space="preserve"> LEVEL 0 DFD DIAGRAM</w:t>
      </w:r>
    </w:p>
    <w:p w14:paraId="3449E22B" w14:textId="1A59A17D" w:rsidR="002A183F" w:rsidRPr="00094251" w:rsidRDefault="00100D7C" w:rsidP="00100D7C">
      <w:pPr>
        <w:pStyle w:val="ListParagraph"/>
        <w:tabs>
          <w:tab w:val="left" w:pos="927"/>
        </w:tabs>
        <w:ind w:left="709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121464" wp14:editId="642A5EF4">
            <wp:simplePos x="0" y="0"/>
            <wp:positionH relativeFrom="column">
              <wp:posOffset>-677545</wp:posOffset>
            </wp:positionH>
            <wp:positionV relativeFrom="paragraph">
              <wp:posOffset>309245</wp:posOffset>
            </wp:positionV>
            <wp:extent cx="7379335" cy="5113655"/>
            <wp:effectExtent l="76200" t="76200" r="126365" b="125095"/>
            <wp:wrapSquare wrapText="bothSides"/>
            <wp:docPr id="7096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98998" name="Picture 7096989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35" cy="5113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83F" w:rsidRPr="0AECC660">
        <w:rPr>
          <w:rFonts w:ascii="Arial" w:hAnsi="Arial" w:cs="Arial"/>
          <w:b/>
          <w:bCs/>
        </w:rPr>
        <w:t xml:space="preserve"> </w:t>
      </w:r>
      <w:r w:rsidR="002A183F">
        <w:tab/>
      </w:r>
    </w:p>
    <w:p w14:paraId="7ABA6E35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20721588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3D30116C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7781C7FF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3525E0A5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5CD4306C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1F576FEE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231B5982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67E27F24" w14:textId="77777777" w:rsidR="00100D7C" w:rsidRDefault="00100D7C" w:rsidP="00C91869">
      <w:pPr>
        <w:pStyle w:val="ListParagraph"/>
        <w:widowControl/>
        <w:tabs>
          <w:tab w:val="left" w:pos="927"/>
        </w:tabs>
        <w:spacing w:after="200" w:line="276" w:lineRule="auto"/>
        <w:ind w:left="1134" w:hanging="425"/>
        <w:rPr>
          <w:b/>
          <w:i/>
          <w:iCs/>
          <w:sz w:val="24"/>
          <w:szCs w:val="24"/>
        </w:rPr>
      </w:pPr>
    </w:p>
    <w:p w14:paraId="6607277B" w14:textId="77777777" w:rsidR="00681C62" w:rsidRDefault="00681C62" w:rsidP="00681C62">
      <w:pPr>
        <w:widowControl/>
        <w:tabs>
          <w:tab w:val="left" w:pos="927"/>
        </w:tabs>
        <w:spacing w:after="200" w:line="276" w:lineRule="auto"/>
        <w:rPr>
          <w:b/>
          <w:i/>
          <w:iCs/>
          <w:sz w:val="24"/>
          <w:szCs w:val="24"/>
        </w:rPr>
      </w:pPr>
    </w:p>
    <w:p w14:paraId="11764EAF" w14:textId="78451594" w:rsidR="002A183F" w:rsidRDefault="009C0050" w:rsidP="00681C62">
      <w:pPr>
        <w:widowControl/>
        <w:tabs>
          <w:tab w:val="left" w:pos="927"/>
        </w:tabs>
        <w:spacing w:after="200" w:line="276" w:lineRule="auto"/>
        <w:ind w:firstLine="720"/>
        <w:rPr>
          <w:b/>
          <w:i/>
          <w:iCs/>
          <w:sz w:val="24"/>
          <w:szCs w:val="24"/>
        </w:rPr>
      </w:pPr>
      <w:r>
        <w:rPr>
          <w:b/>
          <w:i/>
          <w:i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24616FD" wp14:editId="72F48C3A">
            <wp:simplePos x="0" y="0"/>
            <wp:positionH relativeFrom="column">
              <wp:posOffset>-667385</wp:posOffset>
            </wp:positionH>
            <wp:positionV relativeFrom="paragraph">
              <wp:posOffset>541020</wp:posOffset>
            </wp:positionV>
            <wp:extent cx="7343775" cy="6156960"/>
            <wp:effectExtent l="76200" t="76200" r="142875" b="129540"/>
            <wp:wrapTight wrapText="bothSides">
              <wp:wrapPolygon edited="0">
                <wp:start x="-112" y="-267"/>
                <wp:lineTo x="-224" y="-200"/>
                <wp:lineTo x="-224" y="21720"/>
                <wp:lineTo x="-112" y="21988"/>
                <wp:lineTo x="21852" y="21988"/>
                <wp:lineTo x="21964" y="21252"/>
                <wp:lineTo x="21964" y="869"/>
                <wp:lineTo x="21852" y="-134"/>
                <wp:lineTo x="21852" y="-267"/>
                <wp:lineTo x="-112" y="-267"/>
              </wp:wrapPolygon>
            </wp:wrapTight>
            <wp:docPr id="17109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557" name="Picture 1710955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615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83F" w:rsidRPr="00681C62">
        <w:rPr>
          <w:b/>
          <w:i/>
          <w:iCs/>
          <w:sz w:val="24"/>
          <w:szCs w:val="24"/>
        </w:rPr>
        <w:t>5.3</w:t>
      </w:r>
      <w:r w:rsidR="00681C62" w:rsidRPr="00681C62">
        <w:rPr>
          <w:b/>
          <w:i/>
          <w:iCs/>
          <w:sz w:val="24"/>
          <w:szCs w:val="24"/>
        </w:rPr>
        <w:tab/>
      </w:r>
      <w:r w:rsidR="002A183F" w:rsidRPr="00681C62">
        <w:rPr>
          <w:b/>
          <w:i/>
          <w:iCs/>
          <w:sz w:val="24"/>
          <w:szCs w:val="24"/>
        </w:rPr>
        <w:t xml:space="preserve">LEVEL 1 DFD DIAGRAM </w:t>
      </w:r>
    </w:p>
    <w:p w14:paraId="0C3C06BA" w14:textId="08B08E05" w:rsidR="009C0050" w:rsidRDefault="009C0050" w:rsidP="00681C62">
      <w:pPr>
        <w:widowControl/>
        <w:tabs>
          <w:tab w:val="left" w:pos="927"/>
        </w:tabs>
        <w:spacing w:after="200" w:line="276" w:lineRule="auto"/>
        <w:ind w:firstLine="720"/>
        <w:rPr>
          <w:b/>
          <w:i/>
          <w:iCs/>
          <w:sz w:val="24"/>
          <w:szCs w:val="24"/>
        </w:rPr>
      </w:pPr>
    </w:p>
    <w:p w14:paraId="38555694" w14:textId="7D02C394" w:rsidR="00681C62" w:rsidRDefault="00681C62" w:rsidP="00681C62">
      <w:pPr>
        <w:widowControl/>
        <w:tabs>
          <w:tab w:val="left" w:pos="927"/>
        </w:tabs>
        <w:spacing w:after="200" w:line="276" w:lineRule="auto"/>
        <w:rPr>
          <w:b/>
          <w:i/>
          <w:iCs/>
          <w:sz w:val="24"/>
          <w:szCs w:val="24"/>
        </w:rPr>
      </w:pPr>
    </w:p>
    <w:p w14:paraId="060B3273" w14:textId="2628C3F6" w:rsidR="00681C62" w:rsidRPr="00681C62" w:rsidRDefault="00681C62" w:rsidP="00681C62">
      <w:pPr>
        <w:widowControl/>
        <w:tabs>
          <w:tab w:val="left" w:pos="927"/>
        </w:tabs>
        <w:spacing w:after="200" w:line="276" w:lineRule="auto"/>
        <w:rPr>
          <w:b/>
          <w:i/>
          <w:iCs/>
          <w:sz w:val="24"/>
          <w:szCs w:val="24"/>
        </w:rPr>
      </w:pPr>
    </w:p>
    <w:p w14:paraId="71FA17A0" w14:textId="69ACB409" w:rsidR="00681C62" w:rsidRPr="009C0050" w:rsidRDefault="00681C62" w:rsidP="009C0050">
      <w:pPr>
        <w:widowControl/>
        <w:spacing w:line="240" w:lineRule="auto"/>
        <w:ind w:firstLine="720"/>
      </w:pPr>
      <w:r w:rsidRPr="00150921">
        <w:rPr>
          <w:b/>
          <w:bCs/>
          <w:i/>
          <w:iCs/>
          <w:sz w:val="24"/>
          <w:szCs w:val="24"/>
        </w:rPr>
        <w:lastRenderedPageBreak/>
        <w:t>5.4</w:t>
      </w:r>
      <w:r w:rsidRPr="00150921">
        <w:rPr>
          <w:b/>
          <w:bCs/>
          <w:i/>
          <w:iCs/>
          <w:sz w:val="24"/>
          <w:szCs w:val="24"/>
        </w:rPr>
        <w:tab/>
        <w:t>ER DIAGRAM</w:t>
      </w:r>
    </w:p>
    <w:p w14:paraId="1E393E36" w14:textId="5A6C4907" w:rsidR="00DA3BF4" w:rsidRDefault="00681C62">
      <w:pPr>
        <w:widowControl/>
        <w:spacing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A7F94FF" wp14:editId="4670E0A5">
            <wp:simplePos x="0" y="0"/>
            <wp:positionH relativeFrom="column">
              <wp:posOffset>-821690</wp:posOffset>
            </wp:positionH>
            <wp:positionV relativeFrom="paragraph">
              <wp:posOffset>306705</wp:posOffset>
            </wp:positionV>
            <wp:extent cx="7549515" cy="6002655"/>
            <wp:effectExtent l="76200" t="76200" r="127635" b="131445"/>
            <wp:wrapTight wrapText="bothSides">
              <wp:wrapPolygon edited="0">
                <wp:start x="-109" y="-274"/>
                <wp:lineTo x="-218" y="-206"/>
                <wp:lineTo x="-218" y="21730"/>
                <wp:lineTo x="-109" y="22004"/>
                <wp:lineTo x="21802" y="22004"/>
                <wp:lineTo x="21911" y="21730"/>
                <wp:lineTo x="21911" y="891"/>
                <wp:lineTo x="21802" y="-137"/>
                <wp:lineTo x="21802" y="-274"/>
                <wp:lineTo x="-109" y="-274"/>
              </wp:wrapPolygon>
            </wp:wrapTight>
            <wp:docPr id="563612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2085" name="Picture 5636120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6002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BF4">
        <w:br w:type="page"/>
      </w:r>
    </w:p>
    <w:p w14:paraId="6DDE96A7" w14:textId="19D92AFC" w:rsidR="00660CEA" w:rsidRPr="00150921" w:rsidRDefault="00681C62" w:rsidP="08B1AE2D">
      <w:pPr>
        <w:pStyle w:val="BodyText"/>
        <w:rPr>
          <w:b/>
          <w:bCs/>
          <w:i/>
          <w:iCs/>
          <w:sz w:val="24"/>
          <w:szCs w:val="24"/>
        </w:rPr>
      </w:pPr>
      <w:r w:rsidRPr="00150921">
        <w:rPr>
          <w:b/>
          <w:bCs/>
          <w:i/>
          <w:iCs/>
          <w:sz w:val="24"/>
          <w:szCs w:val="24"/>
        </w:rPr>
        <w:lastRenderedPageBreak/>
        <w:t>5.5</w:t>
      </w:r>
      <w:r w:rsidRPr="00150921">
        <w:rPr>
          <w:b/>
          <w:bCs/>
          <w:i/>
          <w:iCs/>
          <w:sz w:val="24"/>
          <w:szCs w:val="24"/>
        </w:rPr>
        <w:tab/>
        <w:t xml:space="preserve">STRCUTURE CHART </w:t>
      </w:r>
    </w:p>
    <w:p w14:paraId="3DC2307B" w14:textId="3B52CEE7" w:rsidR="00681C62" w:rsidRDefault="00681C62" w:rsidP="08B1AE2D">
      <w:pPr>
        <w:pStyle w:val="BodyTex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8CC97C" wp14:editId="10B50CD7">
            <wp:simplePos x="0" y="0"/>
            <wp:positionH relativeFrom="column">
              <wp:posOffset>-855345</wp:posOffset>
            </wp:positionH>
            <wp:positionV relativeFrom="paragraph">
              <wp:posOffset>111760</wp:posOffset>
            </wp:positionV>
            <wp:extent cx="7644765" cy="3810000"/>
            <wp:effectExtent l="0" t="0" r="0" b="0"/>
            <wp:wrapTight wrapText="bothSides">
              <wp:wrapPolygon edited="0">
                <wp:start x="10926" y="0"/>
                <wp:lineTo x="10926" y="2376"/>
                <wp:lineTo x="12164" y="3456"/>
                <wp:lineTo x="12864" y="3456"/>
                <wp:lineTo x="12864" y="5184"/>
                <wp:lineTo x="2045" y="6156"/>
                <wp:lineTo x="2045" y="8640"/>
                <wp:lineTo x="1507" y="9720"/>
                <wp:lineTo x="1399" y="10044"/>
                <wp:lineTo x="1399" y="10368"/>
                <wp:lineTo x="646" y="11772"/>
                <wp:lineTo x="431" y="12204"/>
                <wp:lineTo x="592" y="13824"/>
                <wp:lineTo x="54" y="13932"/>
                <wp:lineTo x="0" y="14040"/>
                <wp:lineTo x="0" y="15552"/>
                <wp:lineTo x="431" y="17280"/>
                <wp:lineTo x="0" y="17388"/>
                <wp:lineTo x="0" y="17820"/>
                <wp:lineTo x="592" y="19008"/>
                <wp:lineTo x="0" y="19980"/>
                <wp:lineTo x="0" y="21492"/>
                <wp:lineTo x="21530" y="21492"/>
                <wp:lineTo x="21530" y="19980"/>
                <wp:lineTo x="21046" y="19008"/>
                <wp:lineTo x="21046" y="17280"/>
                <wp:lineTo x="21530" y="15660"/>
                <wp:lineTo x="21530" y="13932"/>
                <wp:lineTo x="21046" y="13824"/>
                <wp:lineTo x="20992" y="12096"/>
                <wp:lineTo x="19969" y="10368"/>
                <wp:lineTo x="20507" y="10368"/>
                <wp:lineTo x="20669" y="9828"/>
                <wp:lineTo x="20615" y="8640"/>
                <wp:lineTo x="19969" y="6912"/>
                <wp:lineTo x="20077" y="6264"/>
                <wp:lineTo x="19216" y="6048"/>
                <wp:lineTo x="13079" y="5184"/>
                <wp:lineTo x="13079" y="3456"/>
                <wp:lineTo x="13833" y="3456"/>
                <wp:lineTo x="15071" y="2376"/>
                <wp:lineTo x="15017" y="0"/>
                <wp:lineTo x="10926" y="0"/>
              </wp:wrapPolygon>
            </wp:wrapTight>
            <wp:docPr id="611314054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4054" name="Graphic 611314054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7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C08A8" w14:textId="77777777" w:rsidR="00681C62" w:rsidRPr="00681C62" w:rsidRDefault="00681C62" w:rsidP="00681C62"/>
    <w:p w14:paraId="1A874E4B" w14:textId="77777777" w:rsidR="00681C62" w:rsidRPr="00681C62" w:rsidRDefault="00681C62" w:rsidP="00681C62"/>
    <w:p w14:paraId="6A97E106" w14:textId="77777777" w:rsidR="00681C62" w:rsidRPr="00681C62" w:rsidRDefault="00681C62" w:rsidP="00681C62"/>
    <w:p w14:paraId="2F416871" w14:textId="77777777" w:rsidR="00681C62" w:rsidRPr="00681C62" w:rsidRDefault="00681C62" w:rsidP="00681C62"/>
    <w:p w14:paraId="5977D32B" w14:textId="77777777" w:rsidR="00681C62" w:rsidRPr="00681C62" w:rsidRDefault="00681C62" w:rsidP="00681C62"/>
    <w:p w14:paraId="71BF634B" w14:textId="77777777" w:rsidR="00681C62" w:rsidRPr="00681C62" w:rsidRDefault="00681C62" w:rsidP="00681C62"/>
    <w:p w14:paraId="042DB357" w14:textId="77777777" w:rsidR="00681C62" w:rsidRPr="00681C62" w:rsidRDefault="00681C62" w:rsidP="00681C62"/>
    <w:p w14:paraId="55A020E6" w14:textId="77777777" w:rsidR="00681C62" w:rsidRPr="00681C62" w:rsidRDefault="00681C62" w:rsidP="00681C62"/>
    <w:p w14:paraId="53412626" w14:textId="77777777" w:rsidR="00681C62" w:rsidRPr="00681C62" w:rsidRDefault="00681C62" w:rsidP="00681C62"/>
    <w:p w14:paraId="028522F2" w14:textId="77777777" w:rsidR="00681C62" w:rsidRPr="00681C62" w:rsidRDefault="00681C62" w:rsidP="00681C62"/>
    <w:p w14:paraId="62BE402C" w14:textId="77777777" w:rsidR="00681C62" w:rsidRPr="00681C62" w:rsidRDefault="00681C62" w:rsidP="00681C62"/>
    <w:p w14:paraId="15B8E2BE" w14:textId="7B4EE431" w:rsidR="00681C62" w:rsidRDefault="00681C62" w:rsidP="00681C62">
      <w:pPr>
        <w:tabs>
          <w:tab w:val="left" w:pos="2440"/>
        </w:tabs>
      </w:pPr>
      <w:r>
        <w:tab/>
      </w:r>
    </w:p>
    <w:p w14:paraId="1E9E3887" w14:textId="77777777" w:rsidR="00681C62" w:rsidRDefault="00681C62" w:rsidP="00681C62">
      <w:pPr>
        <w:tabs>
          <w:tab w:val="left" w:pos="2440"/>
        </w:tabs>
      </w:pPr>
    </w:p>
    <w:p w14:paraId="7E13AA6C" w14:textId="77777777" w:rsidR="00681C62" w:rsidRDefault="00681C62" w:rsidP="00681C62">
      <w:pPr>
        <w:tabs>
          <w:tab w:val="left" w:pos="2440"/>
        </w:tabs>
      </w:pPr>
    </w:p>
    <w:p w14:paraId="1E76ABF6" w14:textId="77777777" w:rsidR="00681C62" w:rsidRDefault="00681C62" w:rsidP="00681C62">
      <w:pPr>
        <w:tabs>
          <w:tab w:val="left" w:pos="2440"/>
        </w:tabs>
      </w:pPr>
    </w:p>
    <w:p w14:paraId="7635C967" w14:textId="77777777" w:rsidR="00681C62" w:rsidRDefault="00681C62" w:rsidP="00681C62">
      <w:pPr>
        <w:tabs>
          <w:tab w:val="left" w:pos="2440"/>
        </w:tabs>
      </w:pPr>
    </w:p>
    <w:p w14:paraId="2756C32C" w14:textId="77777777" w:rsidR="00681C62" w:rsidRDefault="00681C62" w:rsidP="00681C62">
      <w:pPr>
        <w:tabs>
          <w:tab w:val="left" w:pos="2440"/>
        </w:tabs>
      </w:pPr>
    </w:p>
    <w:p w14:paraId="3E72625B" w14:textId="77777777" w:rsidR="00681C62" w:rsidRDefault="00681C62" w:rsidP="00681C62">
      <w:pPr>
        <w:tabs>
          <w:tab w:val="left" w:pos="2440"/>
        </w:tabs>
      </w:pPr>
    </w:p>
    <w:p w14:paraId="79CCADD2" w14:textId="77777777" w:rsidR="00681C62" w:rsidRDefault="00681C62" w:rsidP="00681C62">
      <w:pPr>
        <w:tabs>
          <w:tab w:val="left" w:pos="2440"/>
        </w:tabs>
      </w:pPr>
    </w:p>
    <w:p w14:paraId="617363E6" w14:textId="77777777" w:rsidR="00681C62" w:rsidRDefault="00681C62" w:rsidP="00681C62">
      <w:pPr>
        <w:tabs>
          <w:tab w:val="left" w:pos="2440"/>
        </w:tabs>
      </w:pPr>
    </w:p>
    <w:p w14:paraId="15E78F7D" w14:textId="77777777" w:rsidR="00681C62" w:rsidRDefault="00681C62" w:rsidP="00681C62">
      <w:pPr>
        <w:tabs>
          <w:tab w:val="left" w:pos="2440"/>
        </w:tabs>
      </w:pPr>
    </w:p>
    <w:p w14:paraId="7C6943EE" w14:textId="77777777" w:rsidR="00681C62" w:rsidRDefault="00681C62" w:rsidP="00681C62">
      <w:pPr>
        <w:tabs>
          <w:tab w:val="left" w:pos="2440"/>
        </w:tabs>
      </w:pPr>
    </w:p>
    <w:p w14:paraId="15EAB6FE" w14:textId="77777777" w:rsidR="00681C62" w:rsidRDefault="00681C62" w:rsidP="00681C62">
      <w:pPr>
        <w:tabs>
          <w:tab w:val="left" w:pos="2440"/>
        </w:tabs>
      </w:pPr>
    </w:p>
    <w:p w14:paraId="4E5E46F9" w14:textId="77777777" w:rsidR="00681C62" w:rsidRDefault="00681C62" w:rsidP="00681C62">
      <w:pPr>
        <w:tabs>
          <w:tab w:val="left" w:pos="2440"/>
        </w:tabs>
      </w:pPr>
    </w:p>
    <w:p w14:paraId="49323970" w14:textId="77777777" w:rsidR="00681C62" w:rsidRDefault="00681C62" w:rsidP="00681C62">
      <w:pPr>
        <w:tabs>
          <w:tab w:val="left" w:pos="2440"/>
        </w:tabs>
      </w:pPr>
    </w:p>
    <w:p w14:paraId="6EF32206" w14:textId="77777777" w:rsidR="00681C62" w:rsidRDefault="00681C62" w:rsidP="00681C62">
      <w:pPr>
        <w:tabs>
          <w:tab w:val="left" w:pos="2440"/>
        </w:tabs>
      </w:pPr>
    </w:p>
    <w:p w14:paraId="760D323B" w14:textId="77777777" w:rsidR="00681C62" w:rsidRDefault="00681C62" w:rsidP="00681C62">
      <w:pPr>
        <w:tabs>
          <w:tab w:val="left" w:pos="2440"/>
        </w:tabs>
      </w:pPr>
    </w:p>
    <w:p w14:paraId="6AFA164C" w14:textId="77777777" w:rsidR="00681C62" w:rsidRDefault="00681C62" w:rsidP="00681C62">
      <w:pPr>
        <w:tabs>
          <w:tab w:val="left" w:pos="2440"/>
        </w:tabs>
      </w:pPr>
    </w:p>
    <w:p w14:paraId="18652793" w14:textId="77777777" w:rsidR="00681C62" w:rsidRDefault="00681C62" w:rsidP="00681C62">
      <w:pPr>
        <w:tabs>
          <w:tab w:val="left" w:pos="2440"/>
        </w:tabs>
      </w:pPr>
    </w:p>
    <w:p w14:paraId="11086797" w14:textId="77777777" w:rsidR="00681C62" w:rsidRDefault="00681C62" w:rsidP="00681C62">
      <w:pPr>
        <w:tabs>
          <w:tab w:val="left" w:pos="2440"/>
        </w:tabs>
      </w:pPr>
    </w:p>
    <w:p w14:paraId="20BD808E" w14:textId="033328A8" w:rsidR="00681C62" w:rsidRDefault="00681C62" w:rsidP="00681C62">
      <w:pPr>
        <w:tabs>
          <w:tab w:val="left" w:pos="2440"/>
        </w:tabs>
      </w:pPr>
    </w:p>
    <w:p w14:paraId="3F9F9852" w14:textId="60342A21" w:rsidR="003502BB" w:rsidRPr="00150921" w:rsidRDefault="003502BB" w:rsidP="003502BB">
      <w:pPr>
        <w:tabs>
          <w:tab w:val="left" w:pos="2440"/>
        </w:tabs>
        <w:ind w:left="567" w:hanging="567"/>
        <w:rPr>
          <w:b/>
          <w:bCs/>
          <w:i/>
          <w:iCs/>
          <w:sz w:val="24"/>
          <w:szCs w:val="24"/>
        </w:rPr>
      </w:pPr>
      <w:r w:rsidRPr="00150921">
        <w:rPr>
          <w:sz w:val="24"/>
          <w:szCs w:val="24"/>
        </w:rPr>
        <w:t xml:space="preserve">        </w:t>
      </w:r>
      <w:r w:rsidR="00681C62" w:rsidRPr="00150921">
        <w:rPr>
          <w:b/>
          <w:bCs/>
          <w:i/>
          <w:iCs/>
          <w:sz w:val="24"/>
          <w:szCs w:val="24"/>
        </w:rPr>
        <w:t>5.6</w:t>
      </w:r>
      <w:r w:rsidRPr="00150921">
        <w:rPr>
          <w:b/>
          <w:bCs/>
          <w:i/>
          <w:iCs/>
          <w:sz w:val="24"/>
          <w:szCs w:val="24"/>
        </w:rPr>
        <w:t xml:space="preserve">    USE CASE DIAGRAM</w:t>
      </w:r>
    </w:p>
    <w:p w14:paraId="41E9FA36" w14:textId="11875405" w:rsidR="003502BB" w:rsidRDefault="003502BB" w:rsidP="003502BB">
      <w:pPr>
        <w:tabs>
          <w:tab w:val="left" w:pos="2440"/>
        </w:tabs>
        <w:ind w:left="567" w:hanging="567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B28C659" wp14:editId="7D71F90D">
            <wp:simplePos x="0" y="0"/>
            <wp:positionH relativeFrom="column">
              <wp:posOffset>-628650</wp:posOffset>
            </wp:positionH>
            <wp:positionV relativeFrom="paragraph">
              <wp:posOffset>266700</wp:posOffset>
            </wp:positionV>
            <wp:extent cx="7214235" cy="7118350"/>
            <wp:effectExtent l="76200" t="76200" r="139065" b="139700"/>
            <wp:wrapTight wrapText="bothSides">
              <wp:wrapPolygon edited="0">
                <wp:start x="-114" y="-231"/>
                <wp:lineTo x="-228" y="-173"/>
                <wp:lineTo x="-228" y="21735"/>
                <wp:lineTo x="-114" y="21966"/>
                <wp:lineTo x="21845" y="21966"/>
                <wp:lineTo x="21959" y="21157"/>
                <wp:lineTo x="21959" y="751"/>
                <wp:lineTo x="21845" y="-116"/>
                <wp:lineTo x="21845" y="-231"/>
                <wp:lineTo x="-114" y="-231"/>
              </wp:wrapPolygon>
            </wp:wrapTight>
            <wp:docPr id="1029185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85031" name="Picture 10291850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711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7864E" w14:textId="6CD70FD5" w:rsidR="003502BB" w:rsidRPr="00150921" w:rsidRDefault="003502BB" w:rsidP="003502BB">
      <w:pPr>
        <w:tabs>
          <w:tab w:val="left" w:pos="2440"/>
        </w:tabs>
        <w:ind w:left="567" w:hanging="567"/>
        <w:rPr>
          <w:sz w:val="24"/>
          <w:szCs w:val="24"/>
        </w:rPr>
      </w:pPr>
    </w:p>
    <w:p w14:paraId="208808BE" w14:textId="548D4868" w:rsidR="00681C62" w:rsidRPr="00150921" w:rsidRDefault="003502BB" w:rsidP="003502BB">
      <w:pPr>
        <w:tabs>
          <w:tab w:val="left" w:pos="2440"/>
        </w:tabs>
        <w:ind w:left="567" w:hanging="567"/>
        <w:rPr>
          <w:b/>
          <w:bCs/>
          <w:i/>
          <w:iCs/>
          <w:sz w:val="24"/>
          <w:szCs w:val="24"/>
        </w:rPr>
      </w:pPr>
      <w:r w:rsidRPr="00150921">
        <w:rPr>
          <w:sz w:val="24"/>
          <w:szCs w:val="24"/>
        </w:rPr>
        <w:tab/>
      </w:r>
      <w:r w:rsidRPr="00150921">
        <w:rPr>
          <w:b/>
          <w:bCs/>
          <w:i/>
          <w:iCs/>
          <w:sz w:val="24"/>
          <w:szCs w:val="24"/>
        </w:rPr>
        <w:t>5.7    CLASS DIAGRAM</w:t>
      </w:r>
    </w:p>
    <w:p w14:paraId="39931BB9" w14:textId="77777777" w:rsidR="003502BB" w:rsidRDefault="003502BB" w:rsidP="003502BB">
      <w:pPr>
        <w:tabs>
          <w:tab w:val="left" w:pos="2440"/>
        </w:tabs>
        <w:ind w:left="567" w:hanging="567"/>
      </w:pPr>
    </w:p>
    <w:p w14:paraId="2617BDE8" w14:textId="1B8376CF" w:rsidR="003502BB" w:rsidRPr="009679B9" w:rsidRDefault="003502BB" w:rsidP="009679B9">
      <w:pPr>
        <w:ind w:left="1440"/>
      </w:pPr>
      <w:r w:rsidRPr="009679B9">
        <w:rPr>
          <w:w w:val="105"/>
        </w:rPr>
        <w:t>The class diagram is the main building block of object-oriented modelling.</w:t>
      </w:r>
      <w:r w:rsidRPr="009679B9">
        <w:rPr>
          <w:spacing w:val="40"/>
          <w:w w:val="105"/>
        </w:rPr>
        <w:t xml:space="preserve"> </w:t>
      </w:r>
      <w:r w:rsidRPr="009679B9">
        <w:rPr>
          <w:w w:val="105"/>
        </w:rPr>
        <w:t>It is used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both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for</w:t>
      </w:r>
      <w:r w:rsidRPr="009679B9">
        <w:rPr>
          <w:spacing w:val="-8"/>
          <w:w w:val="105"/>
        </w:rPr>
        <w:t xml:space="preserve"> </w:t>
      </w:r>
      <w:r w:rsidR="009679B9">
        <w:rPr>
          <w:spacing w:val="-8"/>
          <w:w w:val="105"/>
        </w:rPr>
        <w:t xml:space="preserve">      </w:t>
      </w:r>
      <w:r w:rsidRPr="009679B9">
        <w:rPr>
          <w:w w:val="105"/>
        </w:rPr>
        <w:t>general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conceptual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modelling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of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the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systematics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of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>the</w:t>
      </w:r>
      <w:r w:rsidRPr="009679B9">
        <w:rPr>
          <w:spacing w:val="-8"/>
          <w:w w:val="105"/>
        </w:rPr>
        <w:t xml:space="preserve"> </w:t>
      </w:r>
      <w:r w:rsidRPr="009679B9">
        <w:rPr>
          <w:w w:val="105"/>
        </w:rPr>
        <w:t xml:space="preserve">application, and for detailed </w:t>
      </w:r>
      <w:r w:rsidR="009679B9" w:rsidRPr="009679B9">
        <w:rPr>
          <w:w w:val="105"/>
        </w:rPr>
        <w:t xml:space="preserve">modelling </w:t>
      </w:r>
      <w:r w:rsidR="009679B9">
        <w:rPr>
          <w:w w:val="105"/>
        </w:rPr>
        <w:t>translating</w:t>
      </w:r>
      <w:r w:rsidRPr="009679B9">
        <w:rPr>
          <w:w w:val="105"/>
        </w:rPr>
        <w:t xml:space="preserve"> the models into programming code.</w:t>
      </w:r>
      <w:r w:rsidRPr="009679B9">
        <w:rPr>
          <w:spacing w:val="31"/>
          <w:w w:val="105"/>
        </w:rPr>
        <w:t xml:space="preserve"> </w:t>
      </w:r>
      <w:r w:rsidRPr="009679B9">
        <w:rPr>
          <w:w w:val="105"/>
        </w:rPr>
        <w:t>Class diagrams can also be used for data modeling.[1] The classes in a class diagram represent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both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the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main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elements,</w:t>
      </w:r>
      <w:r w:rsidRPr="009679B9">
        <w:rPr>
          <w:spacing w:val="-11"/>
          <w:w w:val="105"/>
        </w:rPr>
        <w:t xml:space="preserve"> </w:t>
      </w:r>
      <w:r w:rsidRPr="009679B9">
        <w:rPr>
          <w:w w:val="105"/>
        </w:rPr>
        <w:t>interactions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in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the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application,</w:t>
      </w:r>
      <w:r w:rsidRPr="009679B9">
        <w:rPr>
          <w:spacing w:val="-9"/>
          <w:w w:val="105"/>
        </w:rPr>
        <w:t xml:space="preserve"> </w:t>
      </w:r>
      <w:r w:rsidRPr="009679B9">
        <w:rPr>
          <w:w w:val="105"/>
        </w:rPr>
        <w:t>and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the</w:t>
      </w:r>
      <w:r w:rsidRPr="009679B9">
        <w:rPr>
          <w:spacing w:val="-12"/>
          <w:w w:val="105"/>
        </w:rPr>
        <w:t xml:space="preserve"> </w:t>
      </w:r>
      <w:r w:rsidRPr="009679B9">
        <w:rPr>
          <w:w w:val="105"/>
        </w:rPr>
        <w:t>classes to be programmed.</w:t>
      </w:r>
    </w:p>
    <w:p w14:paraId="77DD2F24" w14:textId="77777777" w:rsidR="003502BB" w:rsidRPr="009679B9" w:rsidRDefault="003502BB" w:rsidP="003502BB">
      <w:pPr>
        <w:pStyle w:val="BodyText"/>
        <w:spacing w:before="32"/>
        <w:rPr>
          <w:sz w:val="22"/>
          <w:szCs w:val="22"/>
        </w:rPr>
      </w:pPr>
    </w:p>
    <w:p w14:paraId="7B666B51" w14:textId="7C587CBA" w:rsidR="003502BB" w:rsidRPr="009679B9" w:rsidRDefault="003502BB" w:rsidP="003502BB">
      <w:pPr>
        <w:pStyle w:val="Heading3"/>
        <w:numPr>
          <w:ilvl w:val="0"/>
          <w:numId w:val="0"/>
        </w:numPr>
        <w:tabs>
          <w:tab w:val="left" w:pos="3108"/>
        </w:tabs>
        <w:rPr>
          <w:rFonts w:ascii="Times New Roman" w:hAnsi="Times New Roman"/>
          <w:b/>
          <w:bCs/>
          <w:sz w:val="22"/>
          <w:szCs w:val="22"/>
        </w:rPr>
      </w:pPr>
      <w:bookmarkStart w:id="8" w:name="_TOC_250020"/>
      <w:r w:rsidRPr="009679B9">
        <w:rPr>
          <w:rFonts w:ascii="Times New Roman" w:hAnsi="Times New Roman"/>
          <w:b/>
          <w:bCs/>
          <w:w w:val="120"/>
          <w:sz w:val="22"/>
          <w:szCs w:val="22"/>
        </w:rPr>
        <w:t xml:space="preserve">            </w:t>
      </w:r>
      <w:r w:rsidR="009679B9" w:rsidRPr="009679B9">
        <w:rPr>
          <w:rFonts w:ascii="Times New Roman" w:hAnsi="Times New Roman"/>
          <w:b/>
          <w:bCs/>
          <w:w w:val="120"/>
          <w:sz w:val="22"/>
          <w:szCs w:val="22"/>
        </w:rPr>
        <w:t xml:space="preserve">         </w:t>
      </w:r>
      <w:r w:rsidRPr="009679B9">
        <w:rPr>
          <w:rFonts w:ascii="Times New Roman" w:hAnsi="Times New Roman"/>
          <w:b/>
          <w:bCs/>
          <w:w w:val="120"/>
          <w:sz w:val="22"/>
          <w:szCs w:val="22"/>
        </w:rPr>
        <w:t>Brief</w:t>
      </w:r>
      <w:r w:rsidRPr="009679B9">
        <w:rPr>
          <w:rFonts w:ascii="Times New Roman" w:hAnsi="Times New Roman"/>
          <w:b/>
          <w:bCs/>
          <w:spacing w:val="28"/>
          <w:w w:val="120"/>
          <w:sz w:val="22"/>
          <w:szCs w:val="22"/>
        </w:rPr>
        <w:t xml:space="preserve"> </w:t>
      </w:r>
      <w:bookmarkEnd w:id="8"/>
      <w:r w:rsidRPr="009679B9">
        <w:rPr>
          <w:rFonts w:ascii="Times New Roman" w:hAnsi="Times New Roman"/>
          <w:b/>
          <w:bCs/>
          <w:spacing w:val="-2"/>
          <w:w w:val="120"/>
          <w:sz w:val="22"/>
          <w:szCs w:val="22"/>
        </w:rPr>
        <w:t>Description</w:t>
      </w:r>
    </w:p>
    <w:p w14:paraId="232FEA5A" w14:textId="2165395B" w:rsidR="003502BB" w:rsidRPr="009679B9" w:rsidRDefault="009679B9" w:rsidP="009679B9">
      <w:pPr>
        <w:pStyle w:val="BodyText"/>
        <w:spacing w:before="113"/>
        <w:ind w:firstLine="415"/>
        <w:jc w:val="both"/>
        <w:rPr>
          <w:sz w:val="22"/>
          <w:szCs w:val="22"/>
        </w:rPr>
      </w:pPr>
      <w:r>
        <w:rPr>
          <w:w w:val="105"/>
          <w:sz w:val="22"/>
          <w:szCs w:val="22"/>
        </w:rPr>
        <w:t xml:space="preserve">    </w:t>
      </w:r>
      <w:r w:rsidR="003502BB" w:rsidRPr="009679B9">
        <w:rPr>
          <w:w w:val="105"/>
          <w:sz w:val="22"/>
          <w:szCs w:val="22"/>
        </w:rPr>
        <w:t>There</w:t>
      </w:r>
      <w:r w:rsidR="003502BB" w:rsidRPr="009679B9">
        <w:rPr>
          <w:spacing w:val="15"/>
          <w:w w:val="105"/>
          <w:sz w:val="22"/>
          <w:szCs w:val="22"/>
        </w:rPr>
        <w:t xml:space="preserve"> </w:t>
      </w:r>
      <w:r w:rsidR="003502BB" w:rsidRPr="009679B9">
        <w:rPr>
          <w:w w:val="105"/>
          <w:sz w:val="22"/>
          <w:szCs w:val="22"/>
        </w:rPr>
        <w:t>are</w:t>
      </w:r>
      <w:r w:rsidR="003502BB" w:rsidRPr="009679B9">
        <w:rPr>
          <w:spacing w:val="16"/>
          <w:w w:val="105"/>
          <w:sz w:val="22"/>
          <w:szCs w:val="22"/>
        </w:rPr>
        <w:t xml:space="preserve"> </w:t>
      </w:r>
      <w:r w:rsidR="003502BB" w:rsidRPr="009679B9">
        <w:rPr>
          <w:w w:val="105"/>
          <w:sz w:val="22"/>
          <w:szCs w:val="22"/>
        </w:rPr>
        <w:t>11</w:t>
      </w:r>
      <w:r w:rsidR="003502BB" w:rsidRPr="009679B9">
        <w:rPr>
          <w:spacing w:val="16"/>
          <w:w w:val="105"/>
          <w:sz w:val="22"/>
          <w:szCs w:val="22"/>
        </w:rPr>
        <w:t xml:space="preserve"> </w:t>
      </w:r>
      <w:r w:rsidR="003502BB" w:rsidRPr="009679B9">
        <w:rPr>
          <w:w w:val="105"/>
          <w:sz w:val="22"/>
          <w:szCs w:val="22"/>
        </w:rPr>
        <w:t>main</w:t>
      </w:r>
      <w:r w:rsidR="003502BB" w:rsidRPr="009679B9">
        <w:rPr>
          <w:spacing w:val="16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classes</w:t>
      </w:r>
      <w:r w:rsidRPr="009679B9">
        <w:rPr>
          <w:spacing w:val="16"/>
          <w:w w:val="105"/>
          <w:sz w:val="22"/>
          <w:szCs w:val="22"/>
        </w:rPr>
        <w:t>.</w:t>
      </w:r>
      <w:r w:rsidRPr="009679B9">
        <w:rPr>
          <w:w w:val="105"/>
          <w:sz w:val="22"/>
          <w:szCs w:val="22"/>
        </w:rPr>
        <w:t xml:space="preserve"> Those</w:t>
      </w:r>
      <w:r w:rsidR="003502BB" w:rsidRPr="009679B9">
        <w:rPr>
          <w:spacing w:val="16"/>
          <w:w w:val="105"/>
          <w:sz w:val="22"/>
          <w:szCs w:val="22"/>
        </w:rPr>
        <w:t xml:space="preserve"> </w:t>
      </w:r>
      <w:r w:rsidR="003502BB" w:rsidRPr="009679B9">
        <w:rPr>
          <w:spacing w:val="-2"/>
          <w:w w:val="105"/>
          <w:sz w:val="22"/>
          <w:szCs w:val="22"/>
        </w:rPr>
        <w:t>include</w:t>
      </w:r>
    </w:p>
    <w:p w14:paraId="003E5624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4" w:line="240" w:lineRule="auto"/>
        <w:ind w:left="2410"/>
        <w:contextualSpacing w:val="0"/>
        <w:rPr>
          <w:sz w:val="22"/>
          <w:szCs w:val="22"/>
        </w:rPr>
      </w:pPr>
      <w:r w:rsidRPr="009679B9">
        <w:rPr>
          <w:spacing w:val="-4"/>
          <w:w w:val="105"/>
          <w:sz w:val="22"/>
          <w:szCs w:val="22"/>
        </w:rPr>
        <w:t>Item</w:t>
      </w:r>
    </w:p>
    <w:p w14:paraId="727B5594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5" w:line="240" w:lineRule="auto"/>
        <w:ind w:left="2410"/>
        <w:contextualSpacing w:val="0"/>
        <w:rPr>
          <w:sz w:val="22"/>
          <w:szCs w:val="22"/>
        </w:rPr>
      </w:pPr>
      <w:r w:rsidRPr="009679B9">
        <w:rPr>
          <w:spacing w:val="-2"/>
          <w:w w:val="105"/>
          <w:sz w:val="22"/>
          <w:szCs w:val="22"/>
        </w:rPr>
        <w:t>Employee</w:t>
      </w:r>
    </w:p>
    <w:p w14:paraId="008EF8F2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4" w:line="240" w:lineRule="auto"/>
        <w:ind w:left="2410"/>
        <w:contextualSpacing w:val="0"/>
        <w:rPr>
          <w:sz w:val="22"/>
          <w:szCs w:val="22"/>
        </w:rPr>
      </w:pPr>
      <w:r w:rsidRPr="009679B9">
        <w:rPr>
          <w:w w:val="110"/>
          <w:sz w:val="22"/>
          <w:szCs w:val="22"/>
        </w:rPr>
        <w:t>Sales</w:t>
      </w:r>
      <w:r w:rsidRPr="009679B9">
        <w:rPr>
          <w:spacing w:val="-5"/>
          <w:w w:val="110"/>
          <w:sz w:val="22"/>
          <w:szCs w:val="22"/>
        </w:rPr>
        <w:t xml:space="preserve"> </w:t>
      </w:r>
      <w:r w:rsidRPr="009679B9">
        <w:rPr>
          <w:spacing w:val="-4"/>
          <w:w w:val="110"/>
          <w:sz w:val="22"/>
          <w:szCs w:val="22"/>
        </w:rPr>
        <w:t>Clerk</w:t>
      </w:r>
    </w:p>
    <w:p w14:paraId="07F10641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4" w:line="240" w:lineRule="auto"/>
        <w:ind w:left="2410"/>
        <w:contextualSpacing w:val="0"/>
        <w:rPr>
          <w:sz w:val="22"/>
          <w:szCs w:val="22"/>
        </w:rPr>
      </w:pPr>
      <w:r w:rsidRPr="009679B9">
        <w:rPr>
          <w:spacing w:val="-2"/>
          <w:w w:val="105"/>
          <w:sz w:val="22"/>
          <w:szCs w:val="22"/>
        </w:rPr>
        <w:t>Manager</w:t>
      </w:r>
    </w:p>
    <w:p w14:paraId="448990C7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5" w:line="240" w:lineRule="auto"/>
        <w:ind w:left="2410"/>
        <w:contextualSpacing w:val="0"/>
        <w:rPr>
          <w:sz w:val="22"/>
          <w:szCs w:val="22"/>
        </w:rPr>
      </w:pPr>
      <w:r w:rsidRPr="009679B9">
        <w:rPr>
          <w:w w:val="105"/>
          <w:sz w:val="22"/>
          <w:szCs w:val="22"/>
        </w:rPr>
        <w:t>Employee</w:t>
      </w:r>
      <w:r w:rsidRPr="009679B9">
        <w:rPr>
          <w:spacing w:val="7"/>
          <w:w w:val="105"/>
          <w:sz w:val="22"/>
          <w:szCs w:val="22"/>
        </w:rPr>
        <w:t xml:space="preserve"> </w:t>
      </w:r>
      <w:r w:rsidRPr="009679B9">
        <w:rPr>
          <w:spacing w:val="-2"/>
          <w:w w:val="105"/>
          <w:sz w:val="22"/>
          <w:szCs w:val="22"/>
        </w:rPr>
        <w:t>Database</w:t>
      </w:r>
    </w:p>
    <w:p w14:paraId="6C840B3A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4" w:line="240" w:lineRule="auto"/>
        <w:ind w:left="2410"/>
        <w:contextualSpacing w:val="0"/>
        <w:rPr>
          <w:sz w:val="22"/>
          <w:szCs w:val="22"/>
        </w:rPr>
      </w:pPr>
      <w:proofErr w:type="gramStart"/>
      <w:r w:rsidRPr="009679B9">
        <w:rPr>
          <w:w w:val="105"/>
          <w:sz w:val="22"/>
          <w:szCs w:val="22"/>
        </w:rPr>
        <w:t>Database(</w:t>
      </w:r>
      <w:proofErr w:type="gramEnd"/>
      <w:r w:rsidRPr="009679B9">
        <w:rPr>
          <w:w w:val="105"/>
          <w:sz w:val="22"/>
          <w:szCs w:val="22"/>
        </w:rPr>
        <w:t>basically</w:t>
      </w:r>
      <w:r w:rsidRPr="009679B9">
        <w:rPr>
          <w:spacing w:val="35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it’s</w:t>
      </w:r>
      <w:r w:rsidRPr="009679B9">
        <w:rPr>
          <w:spacing w:val="35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inventory</w:t>
      </w:r>
      <w:r w:rsidRPr="009679B9">
        <w:rPr>
          <w:spacing w:val="35"/>
          <w:w w:val="105"/>
          <w:sz w:val="22"/>
          <w:szCs w:val="22"/>
        </w:rPr>
        <w:t xml:space="preserve"> </w:t>
      </w:r>
      <w:r w:rsidRPr="009679B9">
        <w:rPr>
          <w:spacing w:val="-2"/>
          <w:w w:val="105"/>
          <w:sz w:val="22"/>
          <w:szCs w:val="22"/>
        </w:rPr>
        <w:t>database)</w:t>
      </w:r>
    </w:p>
    <w:p w14:paraId="20AFAC01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4" w:line="240" w:lineRule="auto"/>
        <w:ind w:left="2410"/>
        <w:contextualSpacing w:val="0"/>
        <w:rPr>
          <w:sz w:val="22"/>
          <w:szCs w:val="22"/>
        </w:rPr>
      </w:pPr>
      <w:r w:rsidRPr="009679B9">
        <w:rPr>
          <w:spacing w:val="-2"/>
          <w:w w:val="110"/>
          <w:sz w:val="22"/>
          <w:szCs w:val="22"/>
        </w:rPr>
        <w:t>Transaction</w:t>
      </w:r>
    </w:p>
    <w:p w14:paraId="0E6666A0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5" w:line="240" w:lineRule="auto"/>
        <w:ind w:left="2410"/>
        <w:contextualSpacing w:val="0"/>
        <w:rPr>
          <w:sz w:val="22"/>
          <w:szCs w:val="22"/>
        </w:rPr>
      </w:pPr>
      <w:r w:rsidRPr="009679B9">
        <w:rPr>
          <w:w w:val="105"/>
          <w:sz w:val="22"/>
          <w:szCs w:val="22"/>
        </w:rPr>
        <w:t>Item</w:t>
      </w:r>
      <w:r w:rsidRPr="009679B9">
        <w:rPr>
          <w:spacing w:val="22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transaction</w:t>
      </w:r>
      <w:r w:rsidRPr="009679B9">
        <w:rPr>
          <w:spacing w:val="23"/>
          <w:w w:val="105"/>
          <w:sz w:val="22"/>
          <w:szCs w:val="22"/>
        </w:rPr>
        <w:t xml:space="preserve"> </w:t>
      </w:r>
      <w:r w:rsidRPr="009679B9">
        <w:rPr>
          <w:spacing w:val="-2"/>
          <w:w w:val="105"/>
          <w:sz w:val="22"/>
          <w:szCs w:val="22"/>
        </w:rPr>
        <w:t>history</w:t>
      </w:r>
    </w:p>
    <w:p w14:paraId="097BCDD0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3"/>
        </w:tabs>
        <w:autoSpaceDE w:val="0"/>
        <w:autoSpaceDN w:val="0"/>
        <w:spacing w:before="154" w:line="240" w:lineRule="auto"/>
        <w:ind w:left="2410"/>
        <w:contextualSpacing w:val="0"/>
        <w:rPr>
          <w:sz w:val="22"/>
          <w:szCs w:val="22"/>
        </w:rPr>
      </w:pPr>
      <w:r w:rsidRPr="009679B9">
        <w:rPr>
          <w:spacing w:val="-2"/>
          <w:w w:val="120"/>
          <w:sz w:val="22"/>
          <w:szCs w:val="22"/>
        </w:rPr>
        <w:t>AWM/C</w:t>
      </w:r>
    </w:p>
    <w:p w14:paraId="6D935530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2"/>
        </w:tabs>
        <w:autoSpaceDE w:val="0"/>
        <w:autoSpaceDN w:val="0"/>
        <w:spacing w:before="155" w:line="240" w:lineRule="auto"/>
        <w:ind w:left="2410"/>
        <w:contextualSpacing w:val="0"/>
        <w:rPr>
          <w:sz w:val="22"/>
          <w:szCs w:val="22"/>
        </w:rPr>
      </w:pPr>
      <w:r w:rsidRPr="009679B9">
        <w:rPr>
          <w:spacing w:val="-5"/>
          <w:w w:val="135"/>
          <w:sz w:val="22"/>
          <w:szCs w:val="22"/>
        </w:rPr>
        <w:t>BCR</w:t>
      </w:r>
    </w:p>
    <w:p w14:paraId="48380E38" w14:textId="77777777" w:rsidR="003502BB" w:rsidRPr="009679B9" w:rsidRDefault="003502BB" w:rsidP="009679B9">
      <w:pPr>
        <w:pStyle w:val="ListParagraph"/>
        <w:numPr>
          <w:ilvl w:val="0"/>
          <w:numId w:val="30"/>
        </w:numPr>
        <w:tabs>
          <w:tab w:val="left" w:pos="2992"/>
        </w:tabs>
        <w:autoSpaceDE w:val="0"/>
        <w:autoSpaceDN w:val="0"/>
        <w:spacing w:before="154" w:line="240" w:lineRule="auto"/>
        <w:ind w:left="2410"/>
        <w:contextualSpacing w:val="0"/>
        <w:rPr>
          <w:sz w:val="22"/>
          <w:szCs w:val="22"/>
        </w:rPr>
      </w:pPr>
      <w:r w:rsidRPr="009679B9">
        <w:rPr>
          <w:spacing w:val="-2"/>
          <w:w w:val="110"/>
          <w:sz w:val="22"/>
          <w:szCs w:val="22"/>
        </w:rPr>
        <w:t>Printer</w:t>
      </w:r>
    </w:p>
    <w:p w14:paraId="10194B86" w14:textId="77777777" w:rsidR="009679B9" w:rsidRPr="009679B9" w:rsidRDefault="009679B9" w:rsidP="009679B9">
      <w:pPr>
        <w:tabs>
          <w:tab w:val="left" w:pos="2992"/>
        </w:tabs>
        <w:autoSpaceDE w:val="0"/>
        <w:autoSpaceDN w:val="0"/>
        <w:spacing w:before="154" w:line="240" w:lineRule="auto"/>
        <w:rPr>
          <w:sz w:val="22"/>
          <w:szCs w:val="22"/>
        </w:rPr>
      </w:pPr>
    </w:p>
    <w:p w14:paraId="298656E2" w14:textId="66BB2444" w:rsidR="003502BB" w:rsidRPr="009679B9" w:rsidRDefault="003502BB" w:rsidP="009679B9">
      <w:pPr>
        <w:ind w:left="1925"/>
        <w:rPr>
          <w:sz w:val="22"/>
          <w:szCs w:val="22"/>
        </w:rPr>
      </w:pPr>
      <w:r w:rsidRPr="009679B9">
        <w:rPr>
          <w:w w:val="105"/>
          <w:sz w:val="22"/>
          <w:szCs w:val="22"/>
        </w:rPr>
        <w:t>The relationships among various classes have been shown below.</w:t>
      </w:r>
      <w:r w:rsidRPr="009679B9">
        <w:rPr>
          <w:spacing w:val="40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The re- quired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attributes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and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methods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of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each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class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derived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from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use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case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>diagram</w:t>
      </w:r>
      <w:r w:rsidRPr="009679B9">
        <w:rPr>
          <w:spacing w:val="-3"/>
          <w:w w:val="105"/>
          <w:sz w:val="22"/>
          <w:szCs w:val="22"/>
        </w:rPr>
        <w:t xml:space="preserve"> </w:t>
      </w:r>
      <w:r w:rsidRPr="009679B9">
        <w:rPr>
          <w:w w:val="105"/>
          <w:sz w:val="22"/>
          <w:szCs w:val="22"/>
        </w:rPr>
        <w:t xml:space="preserve">have been clearly mentioned in the use case </w:t>
      </w:r>
      <w:r w:rsidR="009679B9" w:rsidRPr="009679B9">
        <w:rPr>
          <w:w w:val="105"/>
          <w:sz w:val="22"/>
          <w:szCs w:val="22"/>
        </w:rPr>
        <w:t>diagram.</w:t>
      </w:r>
    </w:p>
    <w:p w14:paraId="72AE5C4C" w14:textId="77777777" w:rsidR="003502BB" w:rsidRPr="009679B9" w:rsidRDefault="003502BB" w:rsidP="003502BB">
      <w:pPr>
        <w:tabs>
          <w:tab w:val="left" w:pos="2440"/>
        </w:tabs>
        <w:ind w:left="567" w:hanging="567"/>
        <w:rPr>
          <w:sz w:val="22"/>
          <w:szCs w:val="22"/>
        </w:rPr>
      </w:pPr>
    </w:p>
    <w:p w14:paraId="19A336EC" w14:textId="77777777" w:rsidR="003502BB" w:rsidRPr="00681C62" w:rsidRDefault="003502BB" w:rsidP="003502BB">
      <w:pPr>
        <w:tabs>
          <w:tab w:val="left" w:pos="2440"/>
        </w:tabs>
        <w:ind w:left="567" w:hanging="567"/>
      </w:pPr>
    </w:p>
    <w:p w14:paraId="42807893" w14:textId="77777777" w:rsidR="00681C62" w:rsidRPr="00681C62" w:rsidRDefault="00681C62" w:rsidP="00681C62"/>
    <w:p w14:paraId="3BE8CDD5" w14:textId="77777777" w:rsidR="00681C62" w:rsidRPr="00681C62" w:rsidRDefault="00681C62" w:rsidP="00681C62"/>
    <w:p w14:paraId="7CD82F14" w14:textId="77777777" w:rsidR="00681C62" w:rsidRPr="00681C62" w:rsidRDefault="00681C62" w:rsidP="00681C62"/>
    <w:p w14:paraId="02A846CA" w14:textId="77777777" w:rsidR="00681C62" w:rsidRPr="00681C62" w:rsidRDefault="00681C62" w:rsidP="00681C62"/>
    <w:p w14:paraId="68D0DBCA" w14:textId="77777777" w:rsidR="00681C62" w:rsidRPr="00681C62" w:rsidRDefault="00681C62" w:rsidP="00681C62"/>
    <w:p w14:paraId="45D895C7" w14:textId="77777777" w:rsidR="00681C62" w:rsidRPr="00681C62" w:rsidRDefault="00681C62" w:rsidP="00681C62"/>
    <w:p w14:paraId="365F2C14" w14:textId="77777777" w:rsidR="00681C62" w:rsidRPr="00681C62" w:rsidRDefault="00681C62" w:rsidP="00681C62"/>
    <w:p w14:paraId="0F69DF13" w14:textId="77777777" w:rsidR="00681C62" w:rsidRPr="00681C62" w:rsidRDefault="00681C62" w:rsidP="00681C62"/>
    <w:p w14:paraId="63A849C5" w14:textId="77777777" w:rsidR="00681C62" w:rsidRPr="00681C62" w:rsidRDefault="00681C62" w:rsidP="00681C62"/>
    <w:p w14:paraId="3AD196BA" w14:textId="305CD527" w:rsidR="00681C62" w:rsidRPr="00681C62" w:rsidRDefault="00681C62" w:rsidP="00681C62"/>
    <w:p w14:paraId="178802B8" w14:textId="313967BC" w:rsidR="00681C62" w:rsidRPr="00681C62" w:rsidRDefault="003502BB" w:rsidP="00681C6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FA93CA3" wp14:editId="7852E799">
            <wp:simplePos x="0" y="0"/>
            <wp:positionH relativeFrom="column">
              <wp:posOffset>-768350</wp:posOffset>
            </wp:positionH>
            <wp:positionV relativeFrom="paragraph">
              <wp:posOffset>273050</wp:posOffset>
            </wp:positionV>
            <wp:extent cx="7480300" cy="4914900"/>
            <wp:effectExtent l="76200" t="76200" r="139700" b="133350"/>
            <wp:wrapTight wrapText="bothSides">
              <wp:wrapPolygon edited="0">
                <wp:start x="-110" y="-335"/>
                <wp:lineTo x="-220" y="-251"/>
                <wp:lineTo x="-220" y="21767"/>
                <wp:lineTo x="-110" y="22102"/>
                <wp:lineTo x="21838" y="22102"/>
                <wp:lineTo x="21948" y="21265"/>
                <wp:lineTo x="21948" y="1088"/>
                <wp:lineTo x="21838" y="-167"/>
                <wp:lineTo x="21838" y="-335"/>
                <wp:lineTo x="-110" y="-335"/>
              </wp:wrapPolygon>
            </wp:wrapTight>
            <wp:docPr id="1875174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74149" name="Picture 187517414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491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727A" w14:textId="2C02418F" w:rsidR="00681C62" w:rsidRPr="00681C62" w:rsidRDefault="00681C62" w:rsidP="00681C62"/>
    <w:p w14:paraId="6550447C" w14:textId="77777777" w:rsidR="00681C62" w:rsidRPr="00681C62" w:rsidRDefault="00681C62" w:rsidP="00681C62"/>
    <w:p w14:paraId="74A6E8AC" w14:textId="6021585A" w:rsidR="00777921" w:rsidRPr="00AA53A1" w:rsidRDefault="003502BB" w:rsidP="00681C62">
      <w:pPr>
        <w:rPr>
          <w:b/>
          <w:bCs/>
          <w:i/>
          <w:iCs/>
          <w:sz w:val="24"/>
          <w:szCs w:val="24"/>
        </w:rPr>
      </w:pPr>
      <w:r>
        <w:tab/>
      </w:r>
      <w:r w:rsidRPr="00AA53A1">
        <w:rPr>
          <w:b/>
          <w:bCs/>
          <w:i/>
          <w:iCs/>
          <w:sz w:val="24"/>
          <w:szCs w:val="24"/>
        </w:rPr>
        <w:t>5.8</w:t>
      </w:r>
      <w:r w:rsidRPr="00AA53A1">
        <w:rPr>
          <w:b/>
          <w:bCs/>
          <w:i/>
          <w:iCs/>
          <w:sz w:val="24"/>
          <w:szCs w:val="24"/>
        </w:rPr>
        <w:tab/>
      </w:r>
      <w:r w:rsidR="00777921" w:rsidRPr="00AA53A1">
        <w:rPr>
          <w:b/>
          <w:bCs/>
          <w:i/>
          <w:iCs/>
          <w:sz w:val="24"/>
          <w:szCs w:val="24"/>
        </w:rPr>
        <w:t xml:space="preserve">ACTIVITY DIAGRAMS </w:t>
      </w:r>
    </w:p>
    <w:p w14:paraId="23093B45" w14:textId="77777777" w:rsidR="00777921" w:rsidRDefault="00777921" w:rsidP="00681C62"/>
    <w:p w14:paraId="3AB88265" w14:textId="77777777" w:rsidR="00777921" w:rsidRDefault="00777921" w:rsidP="00681C62"/>
    <w:p w14:paraId="2CC21222" w14:textId="3EF2D642" w:rsidR="00681C62" w:rsidRPr="00150921" w:rsidRDefault="00777921" w:rsidP="00777921">
      <w:pPr>
        <w:ind w:left="720" w:firstLine="720"/>
        <w:rPr>
          <w:b/>
          <w:bCs/>
          <w:sz w:val="24"/>
          <w:szCs w:val="24"/>
        </w:rPr>
      </w:pPr>
      <w:r w:rsidRPr="00AA53A1">
        <w:rPr>
          <w:b/>
          <w:bCs/>
          <w:sz w:val="24"/>
          <w:szCs w:val="24"/>
        </w:rPr>
        <w:t>5.8.1</w:t>
      </w:r>
      <w:r w:rsidRPr="00150921">
        <w:rPr>
          <w:sz w:val="24"/>
          <w:szCs w:val="24"/>
        </w:rPr>
        <w:tab/>
      </w:r>
      <w:r w:rsidR="003502BB" w:rsidRPr="00150921">
        <w:rPr>
          <w:b/>
          <w:bCs/>
          <w:sz w:val="24"/>
          <w:szCs w:val="24"/>
        </w:rPr>
        <w:t xml:space="preserve">ACTIVITY DIAGRAM </w:t>
      </w:r>
      <w:r w:rsidR="009679B9" w:rsidRPr="00150921">
        <w:rPr>
          <w:b/>
          <w:bCs/>
          <w:sz w:val="24"/>
          <w:szCs w:val="24"/>
        </w:rPr>
        <w:t>1: SALES</w:t>
      </w:r>
      <w:r w:rsidR="003502BB" w:rsidRPr="00150921">
        <w:rPr>
          <w:b/>
          <w:bCs/>
          <w:sz w:val="24"/>
          <w:szCs w:val="24"/>
        </w:rPr>
        <w:t xml:space="preserve"> TRANSACTION</w:t>
      </w:r>
    </w:p>
    <w:p w14:paraId="56D08796" w14:textId="0E9AB139" w:rsidR="00777921" w:rsidRPr="009679B9" w:rsidRDefault="00777921" w:rsidP="00681C62">
      <w:pPr>
        <w:rPr>
          <w:sz w:val="22"/>
          <w:szCs w:val="22"/>
        </w:rPr>
      </w:pPr>
      <w:r w:rsidRPr="009679B9">
        <w:rPr>
          <w:sz w:val="22"/>
          <w:szCs w:val="22"/>
        </w:rPr>
        <w:tab/>
      </w:r>
      <w:r w:rsidRPr="009679B9">
        <w:rPr>
          <w:sz w:val="22"/>
          <w:szCs w:val="22"/>
        </w:rPr>
        <w:tab/>
      </w:r>
    </w:p>
    <w:p w14:paraId="75797DB4" w14:textId="1F8BDFFB" w:rsidR="00777921" w:rsidRPr="009679B9" w:rsidRDefault="00777921" w:rsidP="00777921">
      <w:pPr>
        <w:rPr>
          <w:sz w:val="22"/>
          <w:szCs w:val="22"/>
        </w:rPr>
      </w:pPr>
      <w:r w:rsidRPr="009679B9">
        <w:rPr>
          <w:sz w:val="22"/>
          <w:szCs w:val="22"/>
        </w:rPr>
        <w:tab/>
      </w:r>
      <w:r w:rsidRPr="009679B9">
        <w:rPr>
          <w:sz w:val="22"/>
          <w:szCs w:val="22"/>
        </w:rPr>
        <w:tab/>
        <w:t>Basic data flow includes</w:t>
      </w:r>
      <w:r w:rsidR="009679B9" w:rsidRPr="009679B9">
        <w:rPr>
          <w:sz w:val="22"/>
          <w:szCs w:val="22"/>
        </w:rPr>
        <w:t>:</w:t>
      </w:r>
    </w:p>
    <w:p w14:paraId="6CF7FDD9" w14:textId="77777777" w:rsidR="00777921" w:rsidRPr="009679B9" w:rsidRDefault="00777921" w:rsidP="00777921">
      <w:pPr>
        <w:rPr>
          <w:sz w:val="22"/>
          <w:szCs w:val="22"/>
        </w:rPr>
      </w:pPr>
    </w:p>
    <w:p w14:paraId="50D856FB" w14:textId="708EB457" w:rsidR="00777921" w:rsidRPr="00777921" w:rsidRDefault="00777921" w:rsidP="00777921">
      <w:pPr>
        <w:numPr>
          <w:ilvl w:val="2"/>
          <w:numId w:val="30"/>
        </w:numPr>
        <w:jc w:val="left"/>
        <w:rPr>
          <w:sz w:val="22"/>
          <w:szCs w:val="22"/>
        </w:rPr>
      </w:pPr>
      <w:r w:rsidRPr="00777921">
        <w:rPr>
          <w:sz w:val="22"/>
          <w:szCs w:val="22"/>
        </w:rPr>
        <w:t xml:space="preserve">When the customer brings in </w:t>
      </w:r>
      <w:r w:rsidR="009679B9" w:rsidRPr="00777921">
        <w:rPr>
          <w:sz w:val="22"/>
          <w:szCs w:val="22"/>
        </w:rPr>
        <w:t>order,</w:t>
      </w:r>
      <w:r w:rsidRPr="00777921">
        <w:rPr>
          <w:sz w:val="22"/>
          <w:szCs w:val="22"/>
        </w:rPr>
        <w:t xml:space="preserve"> the sales clerk places items one by one in front BCR and AWM/</w:t>
      </w:r>
      <w:r w:rsidR="009679B9" w:rsidRPr="00777921">
        <w:rPr>
          <w:sz w:val="22"/>
          <w:szCs w:val="22"/>
        </w:rPr>
        <w:t>C (</w:t>
      </w:r>
      <w:r w:rsidRPr="00777921">
        <w:rPr>
          <w:sz w:val="22"/>
          <w:szCs w:val="22"/>
        </w:rPr>
        <w:t>if loose</w:t>
      </w:r>
      <w:r w:rsidR="009679B9" w:rsidRPr="00777921">
        <w:rPr>
          <w:sz w:val="22"/>
          <w:szCs w:val="22"/>
        </w:rPr>
        <w:t>).</w:t>
      </w:r>
    </w:p>
    <w:p w14:paraId="168DBE04" w14:textId="2F2AE95C" w:rsidR="00777921" w:rsidRPr="00777921" w:rsidRDefault="00777921" w:rsidP="00777921">
      <w:pPr>
        <w:numPr>
          <w:ilvl w:val="2"/>
          <w:numId w:val="30"/>
        </w:numPr>
        <w:jc w:val="left"/>
        <w:rPr>
          <w:sz w:val="22"/>
          <w:szCs w:val="22"/>
        </w:rPr>
      </w:pPr>
      <w:r w:rsidRPr="00777921">
        <w:rPr>
          <w:sz w:val="22"/>
          <w:szCs w:val="22"/>
        </w:rPr>
        <w:t xml:space="preserve">The BCR gives the bar code of the item to the </w:t>
      </w:r>
      <w:r w:rsidR="009679B9" w:rsidRPr="00777921">
        <w:rPr>
          <w:sz w:val="22"/>
          <w:szCs w:val="22"/>
        </w:rPr>
        <w:t>system.</w:t>
      </w:r>
      <w:r w:rsidRPr="00777921">
        <w:rPr>
          <w:sz w:val="22"/>
          <w:szCs w:val="22"/>
        </w:rPr>
        <w:t xml:space="preserve"> The system searches for item details in the database and adds those details in the </w:t>
      </w:r>
      <w:r w:rsidR="009679B9" w:rsidRPr="00777921">
        <w:rPr>
          <w:sz w:val="22"/>
          <w:szCs w:val="22"/>
        </w:rPr>
        <w:t>transaction.</w:t>
      </w:r>
    </w:p>
    <w:p w14:paraId="799B99EE" w14:textId="4A3C7221" w:rsidR="009679B9" w:rsidRPr="009679B9" w:rsidRDefault="009679B9" w:rsidP="009679B9">
      <w:pPr>
        <w:ind w:left="1379"/>
        <w:rPr>
          <w:sz w:val="22"/>
          <w:szCs w:val="22"/>
        </w:rPr>
      </w:pPr>
      <w:r w:rsidRPr="009679B9">
        <w:rPr>
          <w:sz w:val="22"/>
          <w:szCs w:val="22"/>
        </w:rPr>
        <w:t xml:space="preserve">3.  </w:t>
      </w:r>
      <w:r w:rsidR="00777921" w:rsidRPr="009679B9">
        <w:rPr>
          <w:sz w:val="22"/>
          <w:szCs w:val="22"/>
        </w:rPr>
        <w:t xml:space="preserve">After doing this for all </w:t>
      </w:r>
      <w:r w:rsidRPr="009679B9">
        <w:rPr>
          <w:sz w:val="22"/>
          <w:szCs w:val="22"/>
        </w:rPr>
        <w:t>items,</w:t>
      </w:r>
      <w:r w:rsidR="00777921" w:rsidRPr="009679B9">
        <w:rPr>
          <w:sz w:val="22"/>
          <w:szCs w:val="22"/>
        </w:rPr>
        <w:t xml:space="preserve"> final billing is done and inventory of each good is</w:t>
      </w:r>
      <w:r w:rsidRPr="009679B9">
        <w:rPr>
          <w:sz w:val="22"/>
          <w:szCs w:val="22"/>
        </w:rPr>
        <w:t xml:space="preserve"> </w:t>
      </w:r>
    </w:p>
    <w:p w14:paraId="28E3DBCD" w14:textId="75F95413" w:rsidR="00777921" w:rsidRPr="009679B9" w:rsidRDefault="009679B9" w:rsidP="009679B9">
      <w:pPr>
        <w:ind w:left="1379"/>
        <w:rPr>
          <w:sz w:val="22"/>
          <w:szCs w:val="22"/>
        </w:rPr>
      </w:pPr>
      <w:r w:rsidRPr="009679B9">
        <w:rPr>
          <w:sz w:val="22"/>
          <w:szCs w:val="22"/>
        </w:rPr>
        <w:t xml:space="preserve">     decreased by the Required amount.</w:t>
      </w:r>
      <w:r w:rsidRPr="00777921">
        <w:t xml:space="preserve"> </w:t>
      </w:r>
      <w:r>
        <w:t xml:space="preserve">        </w:t>
      </w:r>
      <w:r w:rsidR="00777921" w:rsidRPr="009679B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   </w:t>
      </w:r>
    </w:p>
    <w:p w14:paraId="54E4D2F3" w14:textId="72172948" w:rsidR="00777921" w:rsidRDefault="00777921" w:rsidP="00777921">
      <w:pPr>
        <w:ind w:left="1449"/>
      </w:pPr>
      <w:r>
        <w:t xml:space="preserve">     </w:t>
      </w:r>
    </w:p>
    <w:p w14:paraId="7B113065" w14:textId="65943020" w:rsidR="003502BB" w:rsidRPr="00681C62" w:rsidRDefault="003502BB" w:rsidP="00681C62">
      <w:r>
        <w:lastRenderedPageBreak/>
        <w:tab/>
      </w:r>
    </w:p>
    <w:p w14:paraId="7490F113" w14:textId="0B9504AB" w:rsidR="00681C62" w:rsidRPr="00681C62" w:rsidRDefault="00681C62" w:rsidP="00681C62"/>
    <w:p w14:paraId="31913817" w14:textId="0B9AB890" w:rsidR="00777921" w:rsidRPr="009679B9" w:rsidRDefault="00777921" w:rsidP="00150921">
      <w:pPr>
        <w:rPr>
          <w:sz w:val="22"/>
          <w:szCs w:val="22"/>
        </w:rPr>
      </w:pPr>
      <w:r>
        <w:tab/>
      </w:r>
      <w:r>
        <w:tab/>
      </w:r>
    </w:p>
    <w:p w14:paraId="38E89E5A" w14:textId="0DF695C7" w:rsidR="00777921" w:rsidRDefault="00777921" w:rsidP="00777921">
      <w:pPr>
        <w:ind w:left="1440" w:firstLine="720"/>
      </w:pPr>
    </w:p>
    <w:p w14:paraId="2A2B00A8" w14:textId="4887E682" w:rsidR="00777921" w:rsidRDefault="00777921" w:rsidP="00777921">
      <w:pPr>
        <w:ind w:left="1440" w:firstLine="720"/>
      </w:pPr>
    </w:p>
    <w:p w14:paraId="77B989C6" w14:textId="10C5A772" w:rsidR="00777921" w:rsidRDefault="00F37858" w:rsidP="00777921">
      <w:pPr>
        <w:ind w:left="1440" w:firstLine="7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9ED994E" wp14:editId="46DF25C7">
            <wp:simplePos x="0" y="0"/>
            <wp:positionH relativeFrom="column">
              <wp:posOffset>-781050</wp:posOffset>
            </wp:positionH>
            <wp:positionV relativeFrom="page">
              <wp:posOffset>2101850</wp:posOffset>
            </wp:positionV>
            <wp:extent cx="7507605" cy="3733800"/>
            <wp:effectExtent l="76200" t="76200" r="131445" b="133350"/>
            <wp:wrapTopAndBottom/>
            <wp:docPr id="2118071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1072" name="Picture 21180710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605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54D3E" w14:textId="283832A7" w:rsidR="00777921" w:rsidRDefault="00777921" w:rsidP="00777921">
      <w:pPr>
        <w:ind w:left="1440" w:firstLine="720"/>
      </w:pPr>
    </w:p>
    <w:p w14:paraId="31486DB1" w14:textId="53340421" w:rsidR="00777921" w:rsidRDefault="00777921" w:rsidP="00777921">
      <w:pPr>
        <w:ind w:left="1440" w:firstLine="720"/>
      </w:pPr>
    </w:p>
    <w:p w14:paraId="4C16A159" w14:textId="015883B9" w:rsidR="00777921" w:rsidRDefault="00777921" w:rsidP="00777921">
      <w:pPr>
        <w:ind w:left="1440" w:firstLine="720"/>
      </w:pPr>
    </w:p>
    <w:p w14:paraId="67EDE770" w14:textId="43543DDE" w:rsidR="00777921" w:rsidRDefault="00777921" w:rsidP="00777921">
      <w:pPr>
        <w:ind w:left="1440" w:firstLine="720"/>
      </w:pPr>
    </w:p>
    <w:p w14:paraId="76CF65F4" w14:textId="73175FDE" w:rsidR="00777921" w:rsidRDefault="00777921" w:rsidP="00777921">
      <w:pPr>
        <w:ind w:left="1440" w:firstLine="720"/>
      </w:pPr>
    </w:p>
    <w:p w14:paraId="1920EB5A" w14:textId="176B771F" w:rsidR="00777921" w:rsidRDefault="00777921" w:rsidP="00777921">
      <w:pPr>
        <w:ind w:left="1440" w:firstLine="720"/>
      </w:pPr>
    </w:p>
    <w:p w14:paraId="384FCBA4" w14:textId="1477A30B" w:rsidR="00777921" w:rsidRDefault="00777921" w:rsidP="00777921">
      <w:pPr>
        <w:ind w:left="1440" w:firstLine="720"/>
      </w:pPr>
    </w:p>
    <w:p w14:paraId="1BFE244F" w14:textId="0458CD17" w:rsidR="00777921" w:rsidRDefault="00777921" w:rsidP="00777921">
      <w:pPr>
        <w:ind w:left="1440" w:firstLine="720"/>
      </w:pPr>
    </w:p>
    <w:p w14:paraId="136EDE48" w14:textId="5FEC00AB" w:rsidR="00777921" w:rsidRDefault="00777921" w:rsidP="00777921">
      <w:pPr>
        <w:ind w:left="1440" w:firstLine="720"/>
      </w:pPr>
    </w:p>
    <w:p w14:paraId="312761BE" w14:textId="77777777" w:rsidR="00777921" w:rsidRDefault="00777921" w:rsidP="00777921">
      <w:pPr>
        <w:ind w:left="1440" w:firstLine="720"/>
      </w:pPr>
    </w:p>
    <w:p w14:paraId="24AB658C" w14:textId="77777777" w:rsidR="00777921" w:rsidRDefault="00777921" w:rsidP="00777921">
      <w:pPr>
        <w:ind w:left="1440" w:firstLine="720"/>
      </w:pPr>
    </w:p>
    <w:p w14:paraId="26166EDD" w14:textId="77777777" w:rsidR="00777921" w:rsidRDefault="00777921" w:rsidP="00777921">
      <w:pPr>
        <w:ind w:left="1440" w:firstLine="720"/>
      </w:pPr>
    </w:p>
    <w:p w14:paraId="53593679" w14:textId="77777777" w:rsidR="00777921" w:rsidRDefault="00777921" w:rsidP="00777921">
      <w:pPr>
        <w:ind w:left="1440" w:firstLine="720"/>
      </w:pPr>
    </w:p>
    <w:p w14:paraId="27C8AB13" w14:textId="77777777" w:rsidR="00777921" w:rsidRDefault="00777921" w:rsidP="00777921">
      <w:pPr>
        <w:ind w:left="1440" w:firstLine="720"/>
      </w:pPr>
    </w:p>
    <w:p w14:paraId="39CBD214" w14:textId="0A7035C1" w:rsidR="00777921" w:rsidRPr="00777921" w:rsidRDefault="00777921" w:rsidP="00777921">
      <w:pPr>
        <w:ind w:left="1440" w:firstLine="720"/>
      </w:pPr>
    </w:p>
    <w:p w14:paraId="2B219AC1" w14:textId="352A14FC" w:rsidR="00777921" w:rsidRPr="00777921" w:rsidRDefault="00777921" w:rsidP="00777921"/>
    <w:p w14:paraId="3B1A0666" w14:textId="635D9C50" w:rsidR="00777921" w:rsidRDefault="00777921" w:rsidP="00681C62"/>
    <w:p w14:paraId="07C08960" w14:textId="53404E96" w:rsidR="00777921" w:rsidRDefault="00777921" w:rsidP="00681C62"/>
    <w:p w14:paraId="6B971C97" w14:textId="6FF013AC" w:rsidR="00777921" w:rsidRDefault="00777921" w:rsidP="00681C62"/>
    <w:p w14:paraId="2A71C40A" w14:textId="75A873FA" w:rsidR="00777921" w:rsidRDefault="00777921" w:rsidP="00681C62"/>
    <w:p w14:paraId="014B83B3" w14:textId="77777777" w:rsidR="00150921" w:rsidRPr="00AA53A1" w:rsidRDefault="00150921" w:rsidP="00150921">
      <w:pPr>
        <w:ind w:left="1440"/>
        <w:rPr>
          <w:b/>
          <w:bCs/>
          <w:sz w:val="24"/>
          <w:szCs w:val="24"/>
        </w:rPr>
      </w:pPr>
      <w:r w:rsidRPr="00AA53A1">
        <w:rPr>
          <w:b/>
          <w:bCs/>
          <w:sz w:val="24"/>
          <w:szCs w:val="24"/>
        </w:rPr>
        <w:t>5.8.2</w:t>
      </w:r>
      <w:r w:rsidRPr="00AA53A1">
        <w:rPr>
          <w:b/>
          <w:bCs/>
          <w:sz w:val="24"/>
          <w:szCs w:val="24"/>
        </w:rPr>
        <w:tab/>
        <w:t>ACTIVITY DIAGRAM 2: VIEW SALES STATISTICS</w:t>
      </w:r>
    </w:p>
    <w:p w14:paraId="490811E4" w14:textId="77777777" w:rsidR="00150921" w:rsidRPr="009679B9" w:rsidRDefault="00150921" w:rsidP="00150921">
      <w:pPr>
        <w:rPr>
          <w:sz w:val="22"/>
          <w:szCs w:val="22"/>
        </w:rPr>
      </w:pPr>
      <w:r w:rsidRPr="009679B9">
        <w:rPr>
          <w:sz w:val="22"/>
          <w:szCs w:val="22"/>
        </w:rPr>
        <w:tab/>
      </w:r>
      <w:r w:rsidRPr="009679B9">
        <w:rPr>
          <w:sz w:val="22"/>
          <w:szCs w:val="22"/>
        </w:rPr>
        <w:tab/>
      </w:r>
      <w:r w:rsidRPr="009679B9">
        <w:rPr>
          <w:sz w:val="22"/>
          <w:szCs w:val="22"/>
        </w:rPr>
        <w:tab/>
      </w:r>
    </w:p>
    <w:p w14:paraId="55A32395" w14:textId="77777777" w:rsidR="00150921" w:rsidRPr="009679B9" w:rsidRDefault="00150921" w:rsidP="00150921">
      <w:pPr>
        <w:rPr>
          <w:sz w:val="22"/>
          <w:szCs w:val="22"/>
        </w:rPr>
      </w:pPr>
      <w:r w:rsidRPr="009679B9">
        <w:rPr>
          <w:sz w:val="22"/>
          <w:szCs w:val="22"/>
        </w:rPr>
        <w:tab/>
      </w:r>
      <w:r w:rsidRPr="009679B9">
        <w:rPr>
          <w:sz w:val="22"/>
          <w:szCs w:val="22"/>
        </w:rPr>
        <w:tab/>
      </w:r>
      <w:r w:rsidRPr="009679B9">
        <w:rPr>
          <w:sz w:val="22"/>
          <w:szCs w:val="22"/>
        </w:rPr>
        <w:tab/>
        <w:t>Basic data flow includes:</w:t>
      </w:r>
    </w:p>
    <w:p w14:paraId="6E98E291" w14:textId="77777777" w:rsidR="00150921" w:rsidRDefault="00150921" w:rsidP="00150921">
      <w:pPr>
        <w:ind w:left="2160"/>
        <w:rPr>
          <w:sz w:val="22"/>
          <w:szCs w:val="22"/>
        </w:rPr>
      </w:pPr>
      <w:r w:rsidRPr="009679B9">
        <w:rPr>
          <w:sz w:val="22"/>
          <w:szCs w:val="22"/>
        </w:rPr>
        <w:t xml:space="preserve">1.  </w:t>
      </w:r>
      <w:r w:rsidRPr="00777921">
        <w:rPr>
          <w:sz w:val="22"/>
          <w:szCs w:val="22"/>
        </w:rPr>
        <w:t>When the manager gives item bar code and time period to the system, the</w:t>
      </w:r>
    </w:p>
    <w:p w14:paraId="7A38D3E7" w14:textId="1F4175BB" w:rsidR="00150921" w:rsidRPr="00777921" w:rsidRDefault="00150921" w:rsidP="00150921">
      <w:pPr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777921">
        <w:rPr>
          <w:sz w:val="22"/>
          <w:szCs w:val="22"/>
        </w:rPr>
        <w:t>system</w:t>
      </w:r>
      <w:r>
        <w:rPr>
          <w:sz w:val="22"/>
          <w:szCs w:val="22"/>
        </w:rPr>
        <w:t xml:space="preserve"> </w:t>
      </w:r>
      <w:r w:rsidRPr="009679B9">
        <w:rPr>
          <w:sz w:val="22"/>
          <w:szCs w:val="22"/>
        </w:rPr>
        <w:t xml:space="preserve">Searches the item in its </w:t>
      </w:r>
      <w:proofErr w:type="gramStart"/>
      <w:r w:rsidRPr="009679B9">
        <w:rPr>
          <w:sz w:val="22"/>
          <w:szCs w:val="22"/>
        </w:rPr>
        <w:t>database</w:t>
      </w:r>
      <w:r>
        <w:rPr>
          <w:sz w:val="22"/>
          <w:szCs w:val="22"/>
        </w:rPr>
        <w:t>.</w:t>
      </w:r>
      <w:r w:rsidRPr="00777921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9679B9">
        <w:rPr>
          <w:sz w:val="22"/>
          <w:szCs w:val="22"/>
        </w:rPr>
        <w:t xml:space="preserve"> </w:t>
      </w:r>
      <w:proofErr w:type="gramEnd"/>
      <w:r w:rsidRPr="009679B9">
        <w:rPr>
          <w:sz w:val="22"/>
          <w:szCs w:val="22"/>
        </w:rPr>
        <w:t xml:space="preserve">  .</w:t>
      </w:r>
    </w:p>
    <w:p w14:paraId="71262F3D" w14:textId="77777777" w:rsidR="00150921" w:rsidRPr="00777921" w:rsidRDefault="00150921" w:rsidP="00150921">
      <w:pPr>
        <w:ind w:left="2160"/>
        <w:rPr>
          <w:sz w:val="22"/>
          <w:szCs w:val="22"/>
        </w:rPr>
      </w:pPr>
      <w:r w:rsidRPr="009679B9">
        <w:rPr>
          <w:sz w:val="22"/>
          <w:szCs w:val="22"/>
        </w:rPr>
        <w:t xml:space="preserve">2.  </w:t>
      </w:r>
      <w:r w:rsidRPr="00777921">
        <w:rPr>
          <w:sz w:val="22"/>
          <w:szCs w:val="22"/>
        </w:rPr>
        <w:t>After the item is found, the item’s history is passed on to the screen.</w:t>
      </w:r>
    </w:p>
    <w:p w14:paraId="60EF2DC5" w14:textId="402D8619" w:rsidR="00150921" w:rsidRPr="009679B9" w:rsidRDefault="00150921" w:rsidP="00150921">
      <w:pPr>
        <w:ind w:left="1440" w:firstLine="720"/>
        <w:rPr>
          <w:sz w:val="22"/>
          <w:szCs w:val="22"/>
        </w:rPr>
      </w:pPr>
      <w:r w:rsidRPr="009679B9">
        <w:rPr>
          <w:sz w:val="22"/>
          <w:szCs w:val="22"/>
        </w:rPr>
        <w:t xml:space="preserve">3.  </w:t>
      </w:r>
      <w:r w:rsidRPr="00777921">
        <w:rPr>
          <w:sz w:val="22"/>
          <w:szCs w:val="22"/>
        </w:rPr>
        <w:t>Printing is optional.</w:t>
      </w:r>
    </w:p>
    <w:p w14:paraId="189E85AA" w14:textId="58202E63" w:rsidR="00777921" w:rsidRDefault="00777921" w:rsidP="00150921">
      <w:pPr>
        <w:ind w:firstLine="720"/>
      </w:pPr>
    </w:p>
    <w:p w14:paraId="3C5D5D8B" w14:textId="62086613" w:rsidR="00777921" w:rsidRDefault="00777921" w:rsidP="00681C62"/>
    <w:p w14:paraId="2CCA8849" w14:textId="7740D977" w:rsidR="00777921" w:rsidRDefault="00150921" w:rsidP="00681C62">
      <w:r>
        <w:rPr>
          <w:noProof/>
        </w:rPr>
        <w:drawing>
          <wp:anchor distT="0" distB="0" distL="114300" distR="114300" simplePos="0" relativeHeight="251669504" behindDoc="1" locked="0" layoutInCell="1" allowOverlap="1" wp14:anchorId="46BDB146" wp14:editId="47B6BB4F">
            <wp:simplePos x="0" y="0"/>
            <wp:positionH relativeFrom="column">
              <wp:posOffset>-774700</wp:posOffset>
            </wp:positionH>
            <wp:positionV relativeFrom="paragraph">
              <wp:posOffset>233680</wp:posOffset>
            </wp:positionV>
            <wp:extent cx="7473950" cy="5626100"/>
            <wp:effectExtent l="76200" t="76200" r="127000" b="127000"/>
            <wp:wrapTight wrapText="bothSides">
              <wp:wrapPolygon edited="0">
                <wp:start x="-110" y="-293"/>
                <wp:lineTo x="-220" y="-219"/>
                <wp:lineTo x="-220" y="21722"/>
                <wp:lineTo x="-110" y="22014"/>
                <wp:lineTo x="21802" y="22014"/>
                <wp:lineTo x="21912" y="20917"/>
                <wp:lineTo x="21912" y="951"/>
                <wp:lineTo x="21802" y="-146"/>
                <wp:lineTo x="21802" y="-293"/>
                <wp:lineTo x="-110" y="-293"/>
              </wp:wrapPolygon>
            </wp:wrapTight>
            <wp:docPr id="1206993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93342" name="Picture 12069933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0" cy="5626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53C3F" w14:textId="43678558" w:rsidR="00777921" w:rsidRDefault="00777921" w:rsidP="00681C62"/>
    <w:p w14:paraId="4D47E2F9" w14:textId="3A08F267" w:rsidR="00777921" w:rsidRDefault="00777921" w:rsidP="00681C62"/>
    <w:p w14:paraId="4B98AC20" w14:textId="2A08062D" w:rsidR="00777921" w:rsidRDefault="00777921" w:rsidP="00681C62"/>
    <w:p w14:paraId="76E60C9F" w14:textId="0EEAF285" w:rsidR="00777921" w:rsidRDefault="00777921" w:rsidP="00681C62"/>
    <w:p w14:paraId="12603F80" w14:textId="08342A8B" w:rsidR="00777921" w:rsidRPr="00AA53A1" w:rsidRDefault="00777921" w:rsidP="00AA53A1">
      <w:r>
        <w:tab/>
      </w:r>
      <w:r>
        <w:tab/>
      </w:r>
      <w:r w:rsidR="009679B9" w:rsidRPr="00AA53A1">
        <w:rPr>
          <w:b/>
          <w:bCs/>
          <w:sz w:val="24"/>
          <w:szCs w:val="24"/>
        </w:rPr>
        <w:t>5.8.3</w:t>
      </w:r>
      <w:r w:rsidRPr="00AA53A1">
        <w:rPr>
          <w:b/>
          <w:bCs/>
          <w:sz w:val="24"/>
          <w:szCs w:val="24"/>
        </w:rPr>
        <w:tab/>
        <w:t xml:space="preserve">ACTIVITY DIAGRAM </w:t>
      </w:r>
      <w:r w:rsidR="00150921" w:rsidRPr="00AA53A1">
        <w:rPr>
          <w:b/>
          <w:bCs/>
          <w:sz w:val="24"/>
          <w:szCs w:val="24"/>
        </w:rPr>
        <w:t>3: UPDATE</w:t>
      </w:r>
      <w:r w:rsidRPr="00AA53A1">
        <w:rPr>
          <w:b/>
          <w:bCs/>
          <w:sz w:val="24"/>
          <w:szCs w:val="24"/>
        </w:rPr>
        <w:t xml:space="preserve"> INVENTORY</w:t>
      </w:r>
    </w:p>
    <w:p w14:paraId="3B13D4C1" w14:textId="1A2AE708" w:rsidR="00777921" w:rsidRPr="009679B9" w:rsidRDefault="00777921" w:rsidP="00681C62">
      <w:pPr>
        <w:rPr>
          <w:sz w:val="22"/>
          <w:szCs w:val="22"/>
        </w:rPr>
      </w:pPr>
      <w:r w:rsidRPr="009679B9">
        <w:rPr>
          <w:sz w:val="22"/>
          <w:szCs w:val="22"/>
        </w:rPr>
        <w:tab/>
      </w:r>
    </w:p>
    <w:p w14:paraId="0A1B1C16" w14:textId="18A9EBD1" w:rsidR="00777921" w:rsidRDefault="00777921" w:rsidP="00777921">
      <w:pPr>
        <w:ind w:left="1440" w:firstLine="720"/>
        <w:rPr>
          <w:sz w:val="22"/>
          <w:szCs w:val="22"/>
        </w:rPr>
      </w:pPr>
      <w:r w:rsidRPr="00777921">
        <w:rPr>
          <w:sz w:val="22"/>
          <w:szCs w:val="22"/>
        </w:rPr>
        <w:t>Basic data flow includes</w:t>
      </w:r>
      <w:r w:rsidR="00150921">
        <w:rPr>
          <w:sz w:val="22"/>
          <w:szCs w:val="22"/>
        </w:rPr>
        <w:t>:</w:t>
      </w:r>
    </w:p>
    <w:p w14:paraId="5FAA6D4C" w14:textId="062E45EA" w:rsidR="009679B9" w:rsidRPr="00777921" w:rsidRDefault="009679B9" w:rsidP="00777921">
      <w:pPr>
        <w:ind w:left="1440" w:firstLine="720"/>
        <w:rPr>
          <w:sz w:val="22"/>
          <w:szCs w:val="22"/>
        </w:rPr>
      </w:pPr>
    </w:p>
    <w:p w14:paraId="4D112ED7" w14:textId="49F2C91D" w:rsidR="00777921" w:rsidRPr="00777921" w:rsidRDefault="00777921" w:rsidP="00777921">
      <w:pPr>
        <w:ind w:left="2160"/>
        <w:rPr>
          <w:sz w:val="22"/>
          <w:szCs w:val="22"/>
        </w:rPr>
      </w:pPr>
      <w:r w:rsidRPr="009679B9">
        <w:rPr>
          <w:sz w:val="22"/>
          <w:szCs w:val="22"/>
        </w:rPr>
        <w:t xml:space="preserve">1. </w:t>
      </w:r>
      <w:r w:rsidRPr="00777921">
        <w:rPr>
          <w:sz w:val="22"/>
          <w:szCs w:val="22"/>
        </w:rPr>
        <w:t xml:space="preserve">On new </w:t>
      </w:r>
      <w:r w:rsidR="009679B9" w:rsidRPr="00777921">
        <w:rPr>
          <w:sz w:val="22"/>
          <w:szCs w:val="22"/>
        </w:rPr>
        <w:t>arrival,</w:t>
      </w:r>
      <w:r w:rsidRPr="00777921">
        <w:rPr>
          <w:sz w:val="22"/>
          <w:szCs w:val="22"/>
        </w:rPr>
        <w:t xml:space="preserve"> the employee places the item in front of BCR and AWM/</w:t>
      </w:r>
      <w:r w:rsidR="009679B9" w:rsidRPr="00777921">
        <w:rPr>
          <w:sz w:val="22"/>
          <w:szCs w:val="22"/>
        </w:rPr>
        <w:t>C (</w:t>
      </w:r>
      <w:r w:rsidRPr="00777921">
        <w:rPr>
          <w:sz w:val="22"/>
          <w:szCs w:val="22"/>
        </w:rPr>
        <w:t>if loose</w:t>
      </w:r>
      <w:r w:rsidR="009679B9" w:rsidRPr="00777921">
        <w:rPr>
          <w:sz w:val="22"/>
          <w:szCs w:val="22"/>
        </w:rPr>
        <w:t>).</w:t>
      </w:r>
      <w:r w:rsidRPr="00777921">
        <w:rPr>
          <w:sz w:val="22"/>
          <w:szCs w:val="22"/>
        </w:rPr>
        <w:t xml:space="preserve"> The database searches for the item in the database.</w:t>
      </w:r>
    </w:p>
    <w:p w14:paraId="273EC673" w14:textId="4BF4B5DD" w:rsidR="00777921" w:rsidRPr="009679B9" w:rsidRDefault="00777921" w:rsidP="00777921">
      <w:pPr>
        <w:ind w:left="2160"/>
        <w:rPr>
          <w:sz w:val="22"/>
          <w:szCs w:val="22"/>
        </w:rPr>
      </w:pPr>
      <w:r w:rsidRPr="009679B9">
        <w:rPr>
          <w:sz w:val="22"/>
          <w:szCs w:val="22"/>
        </w:rPr>
        <w:t>2.</w:t>
      </w:r>
      <w:r w:rsidR="009679B9">
        <w:rPr>
          <w:sz w:val="22"/>
          <w:szCs w:val="22"/>
        </w:rPr>
        <w:t xml:space="preserve"> </w:t>
      </w:r>
      <w:r w:rsidRPr="00777921">
        <w:rPr>
          <w:sz w:val="22"/>
          <w:szCs w:val="22"/>
        </w:rPr>
        <w:t xml:space="preserve">If item is present in the </w:t>
      </w:r>
      <w:r w:rsidR="009679B9" w:rsidRPr="00777921">
        <w:rPr>
          <w:sz w:val="22"/>
          <w:szCs w:val="22"/>
        </w:rPr>
        <w:t>database,</w:t>
      </w:r>
      <w:r w:rsidRPr="00777921">
        <w:rPr>
          <w:sz w:val="22"/>
          <w:szCs w:val="22"/>
        </w:rPr>
        <w:t xml:space="preserve"> the system simply adjusts the quantity of item else if the item isn’t </w:t>
      </w:r>
      <w:r w:rsidR="009679B9" w:rsidRPr="00777921">
        <w:rPr>
          <w:sz w:val="22"/>
          <w:szCs w:val="22"/>
        </w:rPr>
        <w:t>present,</w:t>
      </w:r>
      <w:r w:rsidRPr="00777921">
        <w:rPr>
          <w:sz w:val="22"/>
          <w:szCs w:val="22"/>
        </w:rPr>
        <w:t xml:space="preserve"> it adds a new item to the database</w:t>
      </w:r>
      <w:r w:rsidR="009679B9" w:rsidRPr="009679B9">
        <w:rPr>
          <w:sz w:val="22"/>
          <w:szCs w:val="22"/>
        </w:rPr>
        <w:t>.</w:t>
      </w:r>
    </w:p>
    <w:p w14:paraId="63C7F994" w14:textId="78FC4211" w:rsidR="009679B9" w:rsidRPr="009679B9" w:rsidRDefault="009679B9" w:rsidP="00777921">
      <w:pPr>
        <w:ind w:left="216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C6E5759" wp14:editId="5F9BA0FA">
            <wp:simplePos x="0" y="0"/>
            <wp:positionH relativeFrom="column">
              <wp:posOffset>-698500</wp:posOffset>
            </wp:positionH>
            <wp:positionV relativeFrom="paragraph">
              <wp:posOffset>236855</wp:posOffset>
            </wp:positionV>
            <wp:extent cx="7391400" cy="5676900"/>
            <wp:effectExtent l="76200" t="76200" r="133350" b="133350"/>
            <wp:wrapTight wrapText="bothSides">
              <wp:wrapPolygon edited="0">
                <wp:start x="-111" y="-290"/>
                <wp:lineTo x="-223" y="-217"/>
                <wp:lineTo x="-223" y="21745"/>
                <wp:lineTo x="-111" y="22035"/>
                <wp:lineTo x="21823" y="22035"/>
                <wp:lineTo x="21934" y="21817"/>
                <wp:lineTo x="21934" y="942"/>
                <wp:lineTo x="21823" y="-145"/>
                <wp:lineTo x="21823" y="-290"/>
                <wp:lineTo x="-111" y="-290"/>
              </wp:wrapPolygon>
            </wp:wrapTight>
            <wp:docPr id="2879656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65619" name="Picture 2879656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567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5E27E" w14:textId="1D8456A2" w:rsidR="009679B9" w:rsidRDefault="009679B9" w:rsidP="009679B9">
      <w:pPr>
        <w:ind w:left="2160"/>
      </w:pPr>
    </w:p>
    <w:p w14:paraId="5F3E0D94" w14:textId="77777777" w:rsidR="009679B9" w:rsidRDefault="009679B9" w:rsidP="009679B9">
      <w:pPr>
        <w:ind w:left="2160"/>
      </w:pPr>
    </w:p>
    <w:p w14:paraId="672BEE91" w14:textId="77777777" w:rsidR="009679B9" w:rsidRDefault="009679B9" w:rsidP="009679B9">
      <w:r>
        <w:lastRenderedPageBreak/>
        <w:tab/>
      </w:r>
      <w:r>
        <w:tab/>
      </w:r>
    </w:p>
    <w:p w14:paraId="2073BB39" w14:textId="77777777" w:rsidR="009679B9" w:rsidRDefault="009679B9" w:rsidP="009679B9"/>
    <w:p w14:paraId="7469A9C7" w14:textId="4E63A99D" w:rsidR="009679B9" w:rsidRPr="00AA53A1" w:rsidRDefault="009679B9" w:rsidP="00F37858">
      <w:pPr>
        <w:ind w:left="720" w:firstLine="720"/>
        <w:rPr>
          <w:b/>
          <w:bCs/>
          <w:sz w:val="24"/>
          <w:szCs w:val="24"/>
        </w:rPr>
      </w:pPr>
      <w:r w:rsidRPr="00AA53A1">
        <w:rPr>
          <w:b/>
          <w:bCs/>
          <w:sz w:val="24"/>
          <w:szCs w:val="24"/>
        </w:rPr>
        <w:t>5.8.4</w:t>
      </w:r>
      <w:r w:rsidRPr="00AA53A1">
        <w:rPr>
          <w:b/>
          <w:bCs/>
          <w:sz w:val="24"/>
          <w:szCs w:val="24"/>
        </w:rPr>
        <w:tab/>
        <w:t xml:space="preserve">ACTIVITY DIAGRAM </w:t>
      </w:r>
      <w:r w:rsidR="00150921" w:rsidRPr="00AA53A1">
        <w:rPr>
          <w:b/>
          <w:bCs/>
          <w:sz w:val="24"/>
          <w:szCs w:val="24"/>
        </w:rPr>
        <w:t>4: UPDATE</w:t>
      </w:r>
      <w:r w:rsidRPr="00AA53A1">
        <w:rPr>
          <w:b/>
          <w:bCs/>
          <w:sz w:val="24"/>
          <w:szCs w:val="24"/>
        </w:rPr>
        <w:t xml:space="preserve"> PRICE</w:t>
      </w:r>
    </w:p>
    <w:p w14:paraId="6ED911AD" w14:textId="7D9648A8" w:rsidR="009679B9" w:rsidRPr="00150921" w:rsidRDefault="009679B9" w:rsidP="009679B9">
      <w:pPr>
        <w:rPr>
          <w:sz w:val="22"/>
          <w:szCs w:val="22"/>
        </w:rPr>
      </w:pPr>
    </w:p>
    <w:p w14:paraId="360B0602" w14:textId="3FF58083" w:rsidR="009679B9" w:rsidRDefault="009679B9" w:rsidP="009679B9">
      <w:pPr>
        <w:ind w:left="720" w:firstLine="720"/>
        <w:rPr>
          <w:sz w:val="22"/>
          <w:szCs w:val="22"/>
        </w:rPr>
      </w:pPr>
      <w:r w:rsidRPr="009679B9">
        <w:rPr>
          <w:sz w:val="22"/>
          <w:szCs w:val="22"/>
        </w:rPr>
        <w:t>Basic data flow includes</w:t>
      </w:r>
      <w:r w:rsidR="00150921">
        <w:rPr>
          <w:sz w:val="22"/>
          <w:szCs w:val="22"/>
        </w:rPr>
        <w:t>:</w:t>
      </w:r>
    </w:p>
    <w:p w14:paraId="7A02E574" w14:textId="77777777" w:rsidR="00150921" w:rsidRPr="009679B9" w:rsidRDefault="00150921" w:rsidP="009679B9">
      <w:pPr>
        <w:ind w:left="720" w:firstLine="720"/>
        <w:rPr>
          <w:sz w:val="22"/>
          <w:szCs w:val="22"/>
        </w:rPr>
      </w:pPr>
    </w:p>
    <w:p w14:paraId="5FF25251" w14:textId="534B1B39" w:rsidR="009679B9" w:rsidRPr="009679B9" w:rsidRDefault="009679B9" w:rsidP="009679B9">
      <w:pPr>
        <w:numPr>
          <w:ilvl w:val="2"/>
          <w:numId w:val="33"/>
        </w:numPr>
        <w:jc w:val="left"/>
        <w:rPr>
          <w:sz w:val="22"/>
          <w:szCs w:val="22"/>
        </w:rPr>
      </w:pPr>
      <w:r w:rsidRPr="009679B9">
        <w:rPr>
          <w:sz w:val="22"/>
          <w:szCs w:val="22"/>
        </w:rPr>
        <w:t>The manager first specifies item barcode as input.</w:t>
      </w:r>
    </w:p>
    <w:p w14:paraId="6E4CD43A" w14:textId="2F3F85DA" w:rsidR="009679B9" w:rsidRPr="009679B9" w:rsidRDefault="009679B9" w:rsidP="009679B9">
      <w:pPr>
        <w:numPr>
          <w:ilvl w:val="2"/>
          <w:numId w:val="33"/>
        </w:numPr>
        <w:jc w:val="left"/>
        <w:rPr>
          <w:sz w:val="22"/>
          <w:szCs w:val="22"/>
        </w:rPr>
      </w:pPr>
      <w:r w:rsidRPr="009679B9">
        <w:rPr>
          <w:sz w:val="22"/>
          <w:szCs w:val="22"/>
        </w:rPr>
        <w:t xml:space="preserve">Then the system searches for the item in </w:t>
      </w:r>
      <w:r w:rsidR="00150921" w:rsidRPr="009679B9">
        <w:rPr>
          <w:sz w:val="22"/>
          <w:szCs w:val="22"/>
        </w:rPr>
        <w:t>its</w:t>
      </w:r>
      <w:r w:rsidRPr="009679B9">
        <w:rPr>
          <w:sz w:val="22"/>
          <w:szCs w:val="22"/>
        </w:rPr>
        <w:t xml:space="preserve"> </w:t>
      </w:r>
      <w:r w:rsidR="00150921" w:rsidRPr="009679B9">
        <w:rPr>
          <w:sz w:val="22"/>
          <w:szCs w:val="22"/>
        </w:rPr>
        <w:t>database.</w:t>
      </w:r>
    </w:p>
    <w:p w14:paraId="342C06C9" w14:textId="714E42F9" w:rsidR="009679B9" w:rsidRPr="00150921" w:rsidRDefault="009679B9" w:rsidP="009679B9">
      <w:pPr>
        <w:ind w:left="984" w:firstLine="720"/>
        <w:rPr>
          <w:sz w:val="22"/>
          <w:szCs w:val="22"/>
        </w:rPr>
      </w:pPr>
      <w:r w:rsidRPr="00150921">
        <w:rPr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62204846" wp14:editId="3AD42B99">
            <wp:simplePos x="0" y="0"/>
            <wp:positionH relativeFrom="column">
              <wp:posOffset>-450850</wp:posOffset>
            </wp:positionH>
            <wp:positionV relativeFrom="paragraph">
              <wp:posOffset>552450</wp:posOffset>
            </wp:positionV>
            <wp:extent cx="6832600" cy="6203950"/>
            <wp:effectExtent l="76200" t="76200" r="139700" b="139700"/>
            <wp:wrapTight wrapText="bothSides">
              <wp:wrapPolygon edited="0">
                <wp:start x="-120" y="-265"/>
                <wp:lineTo x="-241" y="-199"/>
                <wp:lineTo x="-241" y="21755"/>
                <wp:lineTo x="-120" y="22020"/>
                <wp:lineTo x="21861" y="22020"/>
                <wp:lineTo x="21981" y="21092"/>
                <wp:lineTo x="21981" y="862"/>
                <wp:lineTo x="21861" y="-133"/>
                <wp:lineTo x="21861" y="-265"/>
                <wp:lineTo x="-120" y="-265"/>
              </wp:wrapPolygon>
            </wp:wrapTight>
            <wp:docPr id="213356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6964" name="Picture 2133569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620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921" w:rsidRPr="00150921">
        <w:rPr>
          <w:sz w:val="22"/>
          <w:szCs w:val="22"/>
        </w:rPr>
        <w:t>Next,</w:t>
      </w:r>
      <w:r w:rsidRPr="00150921">
        <w:rPr>
          <w:sz w:val="22"/>
          <w:szCs w:val="22"/>
        </w:rPr>
        <w:t xml:space="preserve"> the system changes the item’s price details as specified by the manager</w:t>
      </w:r>
    </w:p>
    <w:sectPr w:rsidR="009679B9" w:rsidRPr="00150921">
      <w:headerReference w:type="default" r:id="rId28"/>
      <w:footerReference w:type="default" r:id="rId29"/>
      <w:headerReference w:type="first" r:id="rId30"/>
      <w:footerReference w:type="first" r:id="rId31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A94D5E" w14:textId="77777777" w:rsidR="006574E8" w:rsidRDefault="006574E8">
      <w:r>
        <w:separator/>
      </w:r>
    </w:p>
  </w:endnote>
  <w:endnote w:type="continuationSeparator" w:id="0">
    <w:p w14:paraId="72E61E7B" w14:textId="77777777" w:rsidR="006574E8" w:rsidRDefault="00657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28121" w14:textId="77777777" w:rsidR="003763CC" w:rsidRDefault="003763C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8C98E9" w14:textId="77777777" w:rsidR="003763CC" w:rsidRDefault="003763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0F2C845" w14:paraId="28D33C44" w14:textId="77777777" w:rsidTr="60F2C845">
      <w:trPr>
        <w:trHeight w:val="300"/>
      </w:trPr>
      <w:tc>
        <w:tcPr>
          <w:tcW w:w="3120" w:type="dxa"/>
        </w:tcPr>
        <w:p w14:paraId="1BA64AF8" w14:textId="0BF7BE71" w:rsidR="60F2C845" w:rsidRDefault="60F2C845" w:rsidP="60F2C845">
          <w:pPr>
            <w:pStyle w:val="Header"/>
            <w:ind w:left="-115"/>
          </w:pPr>
        </w:p>
      </w:tc>
      <w:tc>
        <w:tcPr>
          <w:tcW w:w="3120" w:type="dxa"/>
        </w:tcPr>
        <w:p w14:paraId="69CC3B08" w14:textId="53AF2BB7" w:rsidR="60F2C845" w:rsidRDefault="60F2C845" w:rsidP="60F2C845">
          <w:pPr>
            <w:pStyle w:val="Header"/>
            <w:jc w:val="center"/>
          </w:pPr>
        </w:p>
      </w:tc>
      <w:tc>
        <w:tcPr>
          <w:tcW w:w="3120" w:type="dxa"/>
        </w:tcPr>
        <w:p w14:paraId="5EEF9424" w14:textId="15C84EAF" w:rsidR="60F2C845" w:rsidRDefault="60F2C845" w:rsidP="60F2C845">
          <w:pPr>
            <w:pStyle w:val="Header"/>
            <w:ind w:right="-115"/>
            <w:jc w:val="right"/>
          </w:pPr>
        </w:p>
      </w:tc>
    </w:tr>
  </w:tbl>
  <w:p w14:paraId="58A97BFB" w14:textId="5CF9E069" w:rsidR="60F2C845" w:rsidRDefault="60F2C845" w:rsidP="60F2C8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DD5CA" w14:textId="77777777" w:rsidR="00363DBC" w:rsidRDefault="00363DB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763CC" w14:paraId="2C0987E2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518BB34" w14:textId="77777777" w:rsidR="003763CC" w:rsidRDefault="003763CC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F484881" w14:textId="09C8F92A" w:rsidR="003763CC" w:rsidRDefault="003763CC">
          <w:pPr>
            <w:jc w:val="center"/>
          </w:pPr>
          <w:r>
            <w:rPr>
              <w:rFonts w:ascii="Symbol" w:eastAsia="Symbol" w:hAnsi="Symbol" w:cs="Symbol"/>
            </w:rPr>
            <w:t>Ó</w:t>
          </w:r>
          <w:fldSimple w:instr="DOCPROPERTY &quot;Company&quot;  \* MERGEFORMAT">
            <w:r w:rsidR="00C20CA6">
              <w:t>&lt;Company Name&gt;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BD6972">
            <w:rPr>
              <w:noProof/>
            </w:rPr>
            <w:t>2025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65E06D6" w14:textId="77777777" w:rsidR="003763CC" w:rsidRDefault="003763CC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15</w:t>
          </w:r>
          <w:r>
            <w:rPr>
              <w:rStyle w:val="PageNumber"/>
            </w:rPr>
            <w:fldChar w:fldCharType="end"/>
          </w:r>
        </w:p>
      </w:tc>
    </w:tr>
  </w:tbl>
  <w:p w14:paraId="0C6C2CD5" w14:textId="77777777" w:rsidR="003763CC" w:rsidRDefault="003763C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8863E" w14:textId="77777777" w:rsidR="003763CC" w:rsidRDefault="003763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4E3396" w14:textId="77777777" w:rsidR="006574E8" w:rsidRDefault="006574E8">
      <w:r>
        <w:separator/>
      </w:r>
    </w:p>
  </w:footnote>
  <w:footnote w:type="continuationSeparator" w:id="0">
    <w:p w14:paraId="1E32DA14" w14:textId="77777777" w:rsidR="006574E8" w:rsidRDefault="006574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783C3" w14:textId="77777777" w:rsidR="00363DBC" w:rsidRDefault="00363D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9F8E76" w14:textId="5537A00A" w:rsidR="003763CC" w:rsidRDefault="08B1AE2D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C7547" w14:textId="77777777" w:rsidR="00363DBC" w:rsidRDefault="00363DB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763CC" w14:paraId="790BCC63" w14:textId="77777777" w:rsidTr="08B1AE2D">
      <w:tc>
        <w:tcPr>
          <w:tcW w:w="6379" w:type="dxa"/>
        </w:tcPr>
        <w:p w14:paraId="06BD08C0" w14:textId="454E609C" w:rsidR="003763CC" w:rsidRDefault="08B1AE2D">
          <w:r>
            <w:t>Supermarket Automation Software</w:t>
          </w:r>
        </w:p>
      </w:tc>
      <w:tc>
        <w:tcPr>
          <w:tcW w:w="3179" w:type="dxa"/>
        </w:tcPr>
        <w:p w14:paraId="70CC364F" w14:textId="0B0BDB43" w:rsidR="003763CC" w:rsidRDefault="60F2C845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 w:rsidR="00AA53A1">
            <w:t>3</w:t>
          </w:r>
          <w:r>
            <w:t>.0&gt;</w:t>
          </w:r>
        </w:p>
      </w:tc>
    </w:tr>
    <w:tr w:rsidR="003763CC" w14:paraId="22FE649E" w14:textId="77777777" w:rsidTr="08B1AE2D">
      <w:tc>
        <w:tcPr>
          <w:tcW w:w="6379" w:type="dxa"/>
        </w:tcPr>
        <w:p w14:paraId="0AA2F235" w14:textId="42ECA311" w:rsidR="003763CC" w:rsidRDefault="00C20CA6">
          <w:fldSimple w:instr="TITLE  \* MERGEFORMAT">
            <w:r>
              <w:t>Software Requirements Specification</w:t>
            </w:r>
          </w:fldSimple>
        </w:p>
      </w:tc>
      <w:tc>
        <w:tcPr>
          <w:tcW w:w="3179" w:type="dxa"/>
        </w:tcPr>
        <w:p w14:paraId="5E6B4266" w14:textId="766B3F42" w:rsidR="003763CC" w:rsidRDefault="60F2C845">
          <w:r>
            <w:t xml:space="preserve">  Date:  &lt;</w:t>
          </w:r>
          <w:r w:rsidR="00AA53A1">
            <w:t>04</w:t>
          </w:r>
          <w:r>
            <w:t>/0</w:t>
          </w:r>
          <w:r w:rsidR="00AA53A1">
            <w:t>3</w:t>
          </w:r>
          <w:r>
            <w:t>/2025&gt;</w:t>
          </w:r>
        </w:p>
      </w:tc>
    </w:tr>
    <w:tr w:rsidR="003763CC" w14:paraId="023C68CD" w14:textId="77777777" w:rsidTr="08B1AE2D">
      <w:tc>
        <w:tcPr>
          <w:tcW w:w="9558" w:type="dxa"/>
          <w:gridSpan w:val="2"/>
        </w:tcPr>
        <w:p w14:paraId="16E0C6D8" w14:textId="1D314A93" w:rsidR="003763CC" w:rsidRDefault="60F2C845">
          <w:r>
            <w:t>&lt;122CS0071, 122CS0091, 122CS0111</w:t>
          </w:r>
          <w:r w:rsidR="00363DBC">
            <w:t>,122CS0069</w:t>
          </w:r>
          <w:r>
            <w:t>&gt;</w:t>
          </w:r>
        </w:p>
      </w:tc>
    </w:tr>
  </w:tbl>
  <w:p w14:paraId="709E88E4" w14:textId="77777777" w:rsidR="003763CC" w:rsidRDefault="003763C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45DC7" w14:textId="77777777" w:rsidR="003763CC" w:rsidRDefault="003763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50B6E256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00" w:themeColor="text1"/>
        <w:sz w:val="22"/>
        <w:szCs w:val="2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81778A"/>
    <w:multiLevelType w:val="multilevel"/>
    <w:tmpl w:val="0890FAFA"/>
    <w:lvl w:ilvl="0">
      <w:start w:val="1"/>
      <w:numFmt w:val="decimal"/>
      <w:lvlText w:val="%1"/>
      <w:lvlJc w:val="left"/>
      <w:pPr>
        <w:ind w:left="1690" w:hanging="48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8" w:hanging="61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04" w:hanging="25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1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1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4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056A237C"/>
    <w:multiLevelType w:val="hybridMultilevel"/>
    <w:tmpl w:val="31BECD22"/>
    <w:lvl w:ilvl="0" w:tplc="2362ABF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E0A6DB6C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79760040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E3BA1192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90AC894C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9058E8D4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A0EACD9C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969A0336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AC0A81F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7C11B0D"/>
    <w:multiLevelType w:val="multilevel"/>
    <w:tmpl w:val="1D48984C"/>
    <w:lvl w:ilvl="0">
      <w:start w:val="1"/>
      <w:numFmt w:val="decimal"/>
      <w:lvlText w:val="%1"/>
      <w:lvlJc w:val="left"/>
      <w:pPr>
        <w:ind w:left="1620" w:hanging="485"/>
      </w:pPr>
      <w:rPr>
        <w:rFonts w:ascii="Times New Roman" w:eastAsia="Calibri" w:hAnsi="Times New Roman" w:cs="Times New Roman" w:hint="default"/>
        <w:b w:val="0"/>
        <w:bCs w:val="0"/>
        <w:i w:val="0"/>
        <w:iCs w:val="0"/>
        <w:spacing w:val="0"/>
        <w:w w:val="113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8" w:hanging="61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34" w:hanging="25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4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1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2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3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4" w:hanging="255"/>
      </w:pPr>
      <w:rPr>
        <w:rFonts w:hint="default"/>
        <w:lang w:val="en-US" w:eastAsia="en-US" w:bidi="ar-SA"/>
      </w:rPr>
    </w:lvl>
  </w:abstractNum>
  <w:abstractNum w:abstractNumId="4" w15:restartNumberingAfterBreak="0">
    <w:nsid w:val="0872ABF3"/>
    <w:multiLevelType w:val="hybridMultilevel"/>
    <w:tmpl w:val="45E02EA2"/>
    <w:lvl w:ilvl="0" w:tplc="84A05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AE6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DCBB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BC1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E86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A88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0E73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942C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EB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1833A"/>
    <w:multiLevelType w:val="hybridMultilevel"/>
    <w:tmpl w:val="6F16023C"/>
    <w:lvl w:ilvl="0" w:tplc="F8265C7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2FC45E4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8ECE19F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BF01B00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206E462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040DDC4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65061B3C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4544958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25D85916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4208E3F"/>
    <w:multiLevelType w:val="hybridMultilevel"/>
    <w:tmpl w:val="4FAA99DA"/>
    <w:lvl w:ilvl="0" w:tplc="DF9ADA0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14A8F80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AF327FBA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8DB00360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D896AF5A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912E3FC6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DAEC3F9A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70EC71B4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937695D6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740F174"/>
    <w:multiLevelType w:val="hybridMultilevel"/>
    <w:tmpl w:val="02D8978A"/>
    <w:lvl w:ilvl="0" w:tplc="2B2A6E1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A40FF22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7E5AB1A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DB81012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30E11C2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BDC4AB56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82403434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69CDB34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E9A8AC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9463CE9"/>
    <w:multiLevelType w:val="multilevel"/>
    <w:tmpl w:val="0890FAFA"/>
    <w:lvl w:ilvl="0">
      <w:start w:val="1"/>
      <w:numFmt w:val="decimal"/>
      <w:lvlText w:val="%1"/>
      <w:lvlJc w:val="left"/>
      <w:pPr>
        <w:ind w:left="1690" w:hanging="48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8" w:hanging="61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04" w:hanging="25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1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1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4" w:hanging="255"/>
      </w:pPr>
      <w:rPr>
        <w:rFonts w:hint="default"/>
        <w:lang w:val="en-US" w:eastAsia="en-US" w:bidi="ar-SA"/>
      </w:rPr>
    </w:lvl>
  </w:abstractNum>
  <w:abstractNum w:abstractNumId="9" w15:restartNumberingAfterBreak="0">
    <w:nsid w:val="1B0B0BB3"/>
    <w:multiLevelType w:val="hybridMultilevel"/>
    <w:tmpl w:val="12FA65C0"/>
    <w:lvl w:ilvl="0" w:tplc="12CED4E4">
      <w:start w:val="1"/>
      <w:numFmt w:val="lowerLetter"/>
      <w:lvlText w:val="%1."/>
      <w:lvlJc w:val="left"/>
      <w:pPr>
        <w:ind w:left="1800" w:hanging="360"/>
      </w:pPr>
    </w:lvl>
    <w:lvl w:ilvl="1" w:tplc="EDE05808">
      <w:start w:val="1"/>
      <w:numFmt w:val="lowerLetter"/>
      <w:lvlText w:val="%2."/>
      <w:lvlJc w:val="left"/>
      <w:pPr>
        <w:ind w:left="2520" w:hanging="360"/>
      </w:pPr>
    </w:lvl>
    <w:lvl w:ilvl="2" w:tplc="C6C4C9B4">
      <w:start w:val="1"/>
      <w:numFmt w:val="lowerRoman"/>
      <w:lvlText w:val="%3."/>
      <w:lvlJc w:val="right"/>
      <w:pPr>
        <w:ind w:left="3240" w:hanging="180"/>
      </w:pPr>
    </w:lvl>
    <w:lvl w:ilvl="3" w:tplc="7C9E2304">
      <w:start w:val="1"/>
      <w:numFmt w:val="decimal"/>
      <w:lvlText w:val="%4."/>
      <w:lvlJc w:val="left"/>
      <w:pPr>
        <w:ind w:left="3960" w:hanging="360"/>
      </w:pPr>
    </w:lvl>
    <w:lvl w:ilvl="4" w:tplc="C5167C0A">
      <w:start w:val="1"/>
      <w:numFmt w:val="lowerLetter"/>
      <w:lvlText w:val="%5."/>
      <w:lvlJc w:val="left"/>
      <w:pPr>
        <w:ind w:left="4680" w:hanging="360"/>
      </w:pPr>
    </w:lvl>
    <w:lvl w:ilvl="5" w:tplc="05AAC704">
      <w:start w:val="1"/>
      <w:numFmt w:val="lowerRoman"/>
      <w:lvlText w:val="%6."/>
      <w:lvlJc w:val="right"/>
      <w:pPr>
        <w:ind w:left="5400" w:hanging="180"/>
      </w:pPr>
    </w:lvl>
    <w:lvl w:ilvl="6" w:tplc="A1361906">
      <w:start w:val="1"/>
      <w:numFmt w:val="decimal"/>
      <w:lvlText w:val="%7."/>
      <w:lvlJc w:val="left"/>
      <w:pPr>
        <w:ind w:left="6120" w:hanging="360"/>
      </w:pPr>
    </w:lvl>
    <w:lvl w:ilvl="7" w:tplc="65E6AD86">
      <w:start w:val="1"/>
      <w:numFmt w:val="lowerLetter"/>
      <w:lvlText w:val="%8."/>
      <w:lvlJc w:val="left"/>
      <w:pPr>
        <w:ind w:left="6840" w:hanging="360"/>
      </w:pPr>
    </w:lvl>
    <w:lvl w:ilvl="8" w:tplc="7ADE04D6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B215589"/>
    <w:multiLevelType w:val="hybridMultilevel"/>
    <w:tmpl w:val="1E9818D4"/>
    <w:lvl w:ilvl="0" w:tplc="DD1AAD88">
      <w:start w:val="1"/>
      <w:numFmt w:val="decimal"/>
      <w:lvlText w:val="%1."/>
      <w:lvlJc w:val="left"/>
      <w:pPr>
        <w:ind w:left="720" w:hanging="360"/>
      </w:pPr>
    </w:lvl>
    <w:lvl w:ilvl="1" w:tplc="CE426D2A">
      <w:start w:val="1"/>
      <w:numFmt w:val="lowerLetter"/>
      <w:lvlText w:val="%2."/>
      <w:lvlJc w:val="left"/>
      <w:pPr>
        <w:ind w:left="1440" w:hanging="360"/>
      </w:pPr>
    </w:lvl>
    <w:lvl w:ilvl="2" w:tplc="8250DF56">
      <w:start w:val="1"/>
      <w:numFmt w:val="lowerRoman"/>
      <w:lvlText w:val="%3."/>
      <w:lvlJc w:val="right"/>
      <w:pPr>
        <w:ind w:left="2160" w:hanging="180"/>
      </w:pPr>
    </w:lvl>
    <w:lvl w:ilvl="3" w:tplc="7876B434">
      <w:start w:val="1"/>
      <w:numFmt w:val="decimal"/>
      <w:lvlText w:val="%4."/>
      <w:lvlJc w:val="left"/>
      <w:pPr>
        <w:ind w:left="2880" w:hanging="360"/>
      </w:pPr>
    </w:lvl>
    <w:lvl w:ilvl="4" w:tplc="BDF62214">
      <w:start w:val="1"/>
      <w:numFmt w:val="lowerLetter"/>
      <w:lvlText w:val="%5."/>
      <w:lvlJc w:val="left"/>
      <w:pPr>
        <w:ind w:left="3600" w:hanging="360"/>
      </w:pPr>
    </w:lvl>
    <w:lvl w:ilvl="5" w:tplc="CE12176A">
      <w:start w:val="1"/>
      <w:numFmt w:val="lowerRoman"/>
      <w:lvlText w:val="%6."/>
      <w:lvlJc w:val="right"/>
      <w:pPr>
        <w:ind w:left="4320" w:hanging="180"/>
      </w:pPr>
    </w:lvl>
    <w:lvl w:ilvl="6" w:tplc="A5A8A104">
      <w:start w:val="1"/>
      <w:numFmt w:val="decimal"/>
      <w:lvlText w:val="%7."/>
      <w:lvlJc w:val="left"/>
      <w:pPr>
        <w:ind w:left="5040" w:hanging="360"/>
      </w:pPr>
    </w:lvl>
    <w:lvl w:ilvl="7" w:tplc="8890A4F2">
      <w:start w:val="1"/>
      <w:numFmt w:val="lowerLetter"/>
      <w:lvlText w:val="%8."/>
      <w:lvlJc w:val="left"/>
      <w:pPr>
        <w:ind w:left="5760" w:hanging="360"/>
      </w:pPr>
    </w:lvl>
    <w:lvl w:ilvl="8" w:tplc="5DE6D49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2A5EE8"/>
    <w:multiLevelType w:val="multilevel"/>
    <w:tmpl w:val="7542E170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2CFD19B2"/>
    <w:multiLevelType w:val="hybridMultilevel"/>
    <w:tmpl w:val="F2429500"/>
    <w:lvl w:ilvl="0" w:tplc="3AB0ED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038C4"/>
    <w:multiLevelType w:val="multilevel"/>
    <w:tmpl w:val="C4D4B40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C5DAE6E"/>
    <w:multiLevelType w:val="multilevel"/>
    <w:tmpl w:val="20969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F9AF5A7"/>
    <w:multiLevelType w:val="hybridMultilevel"/>
    <w:tmpl w:val="72521C58"/>
    <w:lvl w:ilvl="0" w:tplc="E52A1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C24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00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30B2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4AA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6A2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0EB9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DE38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EAB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7D14D"/>
    <w:multiLevelType w:val="hybridMultilevel"/>
    <w:tmpl w:val="C288921E"/>
    <w:lvl w:ilvl="0" w:tplc="33C451B2">
      <w:start w:val="1"/>
      <w:numFmt w:val="lowerLetter"/>
      <w:lvlText w:val="%1."/>
      <w:lvlJc w:val="left"/>
      <w:pPr>
        <w:ind w:left="1800" w:hanging="360"/>
      </w:pPr>
    </w:lvl>
    <w:lvl w:ilvl="1" w:tplc="AABA36C4">
      <w:start w:val="1"/>
      <w:numFmt w:val="lowerLetter"/>
      <w:lvlText w:val="%2."/>
      <w:lvlJc w:val="left"/>
      <w:pPr>
        <w:ind w:left="2520" w:hanging="360"/>
      </w:pPr>
    </w:lvl>
    <w:lvl w:ilvl="2" w:tplc="7CF66D66">
      <w:start w:val="1"/>
      <w:numFmt w:val="lowerRoman"/>
      <w:lvlText w:val="%3."/>
      <w:lvlJc w:val="right"/>
      <w:pPr>
        <w:ind w:left="3240" w:hanging="180"/>
      </w:pPr>
    </w:lvl>
    <w:lvl w:ilvl="3" w:tplc="725CD554">
      <w:start w:val="1"/>
      <w:numFmt w:val="decimal"/>
      <w:lvlText w:val="%4."/>
      <w:lvlJc w:val="left"/>
      <w:pPr>
        <w:ind w:left="3960" w:hanging="360"/>
      </w:pPr>
    </w:lvl>
    <w:lvl w:ilvl="4" w:tplc="A808CEF4">
      <w:start w:val="1"/>
      <w:numFmt w:val="lowerLetter"/>
      <w:lvlText w:val="%5."/>
      <w:lvlJc w:val="left"/>
      <w:pPr>
        <w:ind w:left="4680" w:hanging="360"/>
      </w:pPr>
    </w:lvl>
    <w:lvl w:ilvl="5" w:tplc="06868D12">
      <w:start w:val="1"/>
      <w:numFmt w:val="lowerRoman"/>
      <w:lvlText w:val="%6."/>
      <w:lvlJc w:val="right"/>
      <w:pPr>
        <w:ind w:left="5400" w:hanging="180"/>
      </w:pPr>
    </w:lvl>
    <w:lvl w:ilvl="6" w:tplc="8F54EE72">
      <w:start w:val="1"/>
      <w:numFmt w:val="decimal"/>
      <w:lvlText w:val="%7."/>
      <w:lvlJc w:val="left"/>
      <w:pPr>
        <w:ind w:left="6120" w:hanging="360"/>
      </w:pPr>
    </w:lvl>
    <w:lvl w:ilvl="7" w:tplc="4204E4E0">
      <w:start w:val="1"/>
      <w:numFmt w:val="lowerLetter"/>
      <w:lvlText w:val="%8."/>
      <w:lvlJc w:val="left"/>
      <w:pPr>
        <w:ind w:left="6840" w:hanging="360"/>
      </w:pPr>
    </w:lvl>
    <w:lvl w:ilvl="8" w:tplc="1E10C49E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5807258"/>
    <w:multiLevelType w:val="hybridMultilevel"/>
    <w:tmpl w:val="A476C14C"/>
    <w:lvl w:ilvl="0" w:tplc="113EF5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70FD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16CE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2C99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44B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1CC6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E62B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6288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12B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570107"/>
    <w:multiLevelType w:val="hybridMultilevel"/>
    <w:tmpl w:val="CCF43506"/>
    <w:lvl w:ilvl="0" w:tplc="8F6489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CDA25178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EBB87A1A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D16A5624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1A4B84A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6AEEAA18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D903FB0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923CAB44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EAE27686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E15A024"/>
    <w:multiLevelType w:val="hybridMultilevel"/>
    <w:tmpl w:val="A5E4C8EE"/>
    <w:lvl w:ilvl="0" w:tplc="DEE8E81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67524C00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33C0996E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BB3C9F68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BFB86B60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CD723E0C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A4783110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BF8CE54C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45264740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037D457"/>
    <w:multiLevelType w:val="hybridMultilevel"/>
    <w:tmpl w:val="03E01706"/>
    <w:lvl w:ilvl="0" w:tplc="AECC369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89086060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AB985480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558E0EC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F5AEF74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B7F843E0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6242FF02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8ADA2EF6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C1A383A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376BF9C"/>
    <w:multiLevelType w:val="hybridMultilevel"/>
    <w:tmpl w:val="149AC348"/>
    <w:lvl w:ilvl="0" w:tplc="4966403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00896F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765873E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7061A7E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CB4394E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01AD80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BAF8644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75EA38E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632B1B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AFF942"/>
    <w:multiLevelType w:val="hybridMultilevel"/>
    <w:tmpl w:val="F69C58BA"/>
    <w:lvl w:ilvl="0" w:tplc="6A0CDCC2">
      <w:start w:val="1"/>
      <w:numFmt w:val="lowerLetter"/>
      <w:lvlText w:val="%1."/>
      <w:lvlJc w:val="left"/>
      <w:pPr>
        <w:ind w:left="1800" w:hanging="360"/>
      </w:pPr>
    </w:lvl>
    <w:lvl w:ilvl="1" w:tplc="7E10A5DA">
      <w:start w:val="1"/>
      <w:numFmt w:val="lowerLetter"/>
      <w:lvlText w:val="%2."/>
      <w:lvlJc w:val="left"/>
      <w:pPr>
        <w:ind w:left="2520" w:hanging="360"/>
      </w:pPr>
    </w:lvl>
    <w:lvl w:ilvl="2" w:tplc="4ECA35C0">
      <w:start w:val="1"/>
      <w:numFmt w:val="lowerRoman"/>
      <w:lvlText w:val="%3."/>
      <w:lvlJc w:val="right"/>
      <w:pPr>
        <w:ind w:left="3240" w:hanging="180"/>
      </w:pPr>
    </w:lvl>
    <w:lvl w:ilvl="3" w:tplc="8954DBEA">
      <w:start w:val="1"/>
      <w:numFmt w:val="decimal"/>
      <w:lvlText w:val="%4."/>
      <w:lvlJc w:val="left"/>
      <w:pPr>
        <w:ind w:left="3960" w:hanging="360"/>
      </w:pPr>
    </w:lvl>
    <w:lvl w:ilvl="4" w:tplc="39B6506C">
      <w:start w:val="1"/>
      <w:numFmt w:val="lowerLetter"/>
      <w:lvlText w:val="%5."/>
      <w:lvlJc w:val="left"/>
      <w:pPr>
        <w:ind w:left="4680" w:hanging="360"/>
      </w:pPr>
    </w:lvl>
    <w:lvl w:ilvl="5" w:tplc="C78A868E">
      <w:start w:val="1"/>
      <w:numFmt w:val="lowerRoman"/>
      <w:lvlText w:val="%6."/>
      <w:lvlJc w:val="right"/>
      <w:pPr>
        <w:ind w:left="5400" w:hanging="180"/>
      </w:pPr>
    </w:lvl>
    <w:lvl w:ilvl="6" w:tplc="9350C6D0">
      <w:start w:val="1"/>
      <w:numFmt w:val="decimal"/>
      <w:lvlText w:val="%7."/>
      <w:lvlJc w:val="left"/>
      <w:pPr>
        <w:ind w:left="6120" w:hanging="360"/>
      </w:pPr>
    </w:lvl>
    <w:lvl w:ilvl="7" w:tplc="B9A47E74">
      <w:start w:val="1"/>
      <w:numFmt w:val="lowerLetter"/>
      <w:lvlText w:val="%8."/>
      <w:lvlJc w:val="left"/>
      <w:pPr>
        <w:ind w:left="6840" w:hanging="360"/>
      </w:pPr>
    </w:lvl>
    <w:lvl w:ilvl="8" w:tplc="96C8F4AC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B8F4A27"/>
    <w:multiLevelType w:val="hybridMultilevel"/>
    <w:tmpl w:val="16B8DFC2"/>
    <w:lvl w:ilvl="0" w:tplc="B282D12C">
      <w:start w:val="1"/>
      <w:numFmt w:val="decimal"/>
      <w:lvlText w:val="%1."/>
      <w:lvlJc w:val="left"/>
      <w:pPr>
        <w:ind w:left="720" w:hanging="360"/>
      </w:pPr>
    </w:lvl>
    <w:lvl w:ilvl="1" w:tplc="35C4F808">
      <w:start w:val="1"/>
      <w:numFmt w:val="lowerLetter"/>
      <w:lvlText w:val="%2."/>
      <w:lvlJc w:val="left"/>
      <w:pPr>
        <w:ind w:left="1440" w:hanging="360"/>
      </w:pPr>
    </w:lvl>
    <w:lvl w:ilvl="2" w:tplc="017A1CB6">
      <w:start w:val="1"/>
      <w:numFmt w:val="lowerRoman"/>
      <w:lvlText w:val="%3."/>
      <w:lvlJc w:val="right"/>
      <w:pPr>
        <w:ind w:left="2160" w:hanging="180"/>
      </w:pPr>
    </w:lvl>
    <w:lvl w:ilvl="3" w:tplc="E1EA5E06">
      <w:start w:val="1"/>
      <w:numFmt w:val="decimal"/>
      <w:lvlText w:val="%4."/>
      <w:lvlJc w:val="left"/>
      <w:pPr>
        <w:ind w:left="2880" w:hanging="360"/>
      </w:pPr>
    </w:lvl>
    <w:lvl w:ilvl="4" w:tplc="7E7A84FA">
      <w:start w:val="1"/>
      <w:numFmt w:val="lowerLetter"/>
      <w:lvlText w:val="%5."/>
      <w:lvlJc w:val="left"/>
      <w:pPr>
        <w:ind w:left="3600" w:hanging="360"/>
      </w:pPr>
    </w:lvl>
    <w:lvl w:ilvl="5" w:tplc="F69667B2">
      <w:start w:val="1"/>
      <w:numFmt w:val="lowerRoman"/>
      <w:lvlText w:val="%6."/>
      <w:lvlJc w:val="right"/>
      <w:pPr>
        <w:ind w:left="4320" w:hanging="180"/>
      </w:pPr>
    </w:lvl>
    <w:lvl w:ilvl="6" w:tplc="797AAF24">
      <w:start w:val="1"/>
      <w:numFmt w:val="decimal"/>
      <w:lvlText w:val="%7."/>
      <w:lvlJc w:val="left"/>
      <w:pPr>
        <w:ind w:left="5040" w:hanging="360"/>
      </w:pPr>
    </w:lvl>
    <w:lvl w:ilvl="7" w:tplc="93DE5062">
      <w:start w:val="1"/>
      <w:numFmt w:val="lowerLetter"/>
      <w:lvlText w:val="%8."/>
      <w:lvlJc w:val="left"/>
      <w:pPr>
        <w:ind w:left="5760" w:hanging="360"/>
      </w:pPr>
    </w:lvl>
    <w:lvl w:ilvl="8" w:tplc="0E2E603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878782"/>
    <w:multiLevelType w:val="hybridMultilevel"/>
    <w:tmpl w:val="E9AC202A"/>
    <w:lvl w:ilvl="0" w:tplc="6A28E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4A7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A030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225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30C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E48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82C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CAF1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6CB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E6D20F"/>
    <w:multiLevelType w:val="hybridMultilevel"/>
    <w:tmpl w:val="B41E6340"/>
    <w:lvl w:ilvl="0" w:tplc="2CCAD0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72E1B4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D3CE1F1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69C91B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6A6870E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9D80E28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7FBA98B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D7ACB7C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014DA22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F2845B4"/>
    <w:multiLevelType w:val="hybridMultilevel"/>
    <w:tmpl w:val="59488D8E"/>
    <w:lvl w:ilvl="0" w:tplc="E166C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5661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A9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D04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1E18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7030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80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A034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65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02935"/>
    <w:multiLevelType w:val="hybridMultilevel"/>
    <w:tmpl w:val="3AFC2172"/>
    <w:lvl w:ilvl="0" w:tplc="6F20B21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7390F924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9CEED21E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7CF8CB88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AE5207B6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50DA464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A0AEBE7C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D8443C2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B770EE56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5131FEF"/>
    <w:multiLevelType w:val="multilevel"/>
    <w:tmpl w:val="0890FAFA"/>
    <w:lvl w:ilvl="0">
      <w:start w:val="1"/>
      <w:numFmt w:val="decimal"/>
      <w:lvlText w:val="%1"/>
      <w:lvlJc w:val="left"/>
      <w:pPr>
        <w:ind w:left="1690" w:hanging="48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8" w:hanging="61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04" w:hanging="25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1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1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4" w:hanging="255"/>
      </w:pPr>
      <w:rPr>
        <w:rFonts w:hint="default"/>
        <w:lang w:val="en-US" w:eastAsia="en-US" w:bidi="ar-SA"/>
      </w:rPr>
    </w:lvl>
  </w:abstractNum>
  <w:abstractNum w:abstractNumId="29" w15:restartNumberingAfterBreak="0">
    <w:nsid w:val="75514171"/>
    <w:multiLevelType w:val="hybridMultilevel"/>
    <w:tmpl w:val="66F40398"/>
    <w:lvl w:ilvl="0" w:tplc="1E3427F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89982D4C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2868653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B38C23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8FC87B1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A94C392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D0AA92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CD48CC5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7D5E0C3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5C27486"/>
    <w:multiLevelType w:val="hybridMultilevel"/>
    <w:tmpl w:val="98DA856E"/>
    <w:lvl w:ilvl="0" w:tplc="46FE0780">
      <w:start w:val="1"/>
      <w:numFmt w:val="decimal"/>
      <w:lvlText w:val="%1."/>
      <w:lvlJc w:val="left"/>
      <w:pPr>
        <w:ind w:left="1800" w:hanging="360"/>
      </w:pPr>
      <w:rPr>
        <w:rFonts w:ascii="Arial" w:hAnsi="Arial" w:cs="Arial" w:hint="default"/>
        <w:b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A7C83B5"/>
    <w:multiLevelType w:val="hybridMultilevel"/>
    <w:tmpl w:val="BA2CBC8E"/>
    <w:lvl w:ilvl="0" w:tplc="10B69012">
      <w:start w:val="1"/>
      <w:numFmt w:val="decimal"/>
      <w:lvlText w:val="%1."/>
      <w:lvlJc w:val="left"/>
      <w:pPr>
        <w:ind w:left="720" w:hanging="360"/>
      </w:pPr>
    </w:lvl>
    <w:lvl w:ilvl="1" w:tplc="A6F47D38">
      <w:start w:val="1"/>
      <w:numFmt w:val="lowerLetter"/>
      <w:lvlText w:val="%2."/>
      <w:lvlJc w:val="left"/>
      <w:pPr>
        <w:ind w:left="1440" w:hanging="360"/>
      </w:pPr>
    </w:lvl>
    <w:lvl w:ilvl="2" w:tplc="69C2ACEE">
      <w:start w:val="1"/>
      <w:numFmt w:val="lowerRoman"/>
      <w:lvlText w:val="%3."/>
      <w:lvlJc w:val="right"/>
      <w:pPr>
        <w:ind w:left="2160" w:hanging="180"/>
      </w:pPr>
    </w:lvl>
    <w:lvl w:ilvl="3" w:tplc="CA1C1B04">
      <w:start w:val="1"/>
      <w:numFmt w:val="decimal"/>
      <w:lvlText w:val="%4."/>
      <w:lvlJc w:val="left"/>
      <w:pPr>
        <w:ind w:left="2880" w:hanging="360"/>
      </w:pPr>
    </w:lvl>
    <w:lvl w:ilvl="4" w:tplc="C6123B50">
      <w:start w:val="1"/>
      <w:numFmt w:val="lowerLetter"/>
      <w:lvlText w:val="%5."/>
      <w:lvlJc w:val="left"/>
      <w:pPr>
        <w:ind w:left="3600" w:hanging="360"/>
      </w:pPr>
    </w:lvl>
    <w:lvl w:ilvl="5" w:tplc="D32CB51E">
      <w:start w:val="1"/>
      <w:numFmt w:val="lowerRoman"/>
      <w:lvlText w:val="%6."/>
      <w:lvlJc w:val="right"/>
      <w:pPr>
        <w:ind w:left="4320" w:hanging="180"/>
      </w:pPr>
    </w:lvl>
    <w:lvl w:ilvl="6" w:tplc="CC964BBE">
      <w:start w:val="1"/>
      <w:numFmt w:val="decimal"/>
      <w:lvlText w:val="%7."/>
      <w:lvlJc w:val="left"/>
      <w:pPr>
        <w:ind w:left="5040" w:hanging="360"/>
      </w:pPr>
    </w:lvl>
    <w:lvl w:ilvl="7" w:tplc="0E7612E0">
      <w:start w:val="1"/>
      <w:numFmt w:val="lowerLetter"/>
      <w:lvlText w:val="%8."/>
      <w:lvlJc w:val="left"/>
      <w:pPr>
        <w:ind w:left="5760" w:hanging="360"/>
      </w:pPr>
    </w:lvl>
    <w:lvl w:ilvl="8" w:tplc="8F427A9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6DE89F"/>
    <w:multiLevelType w:val="hybridMultilevel"/>
    <w:tmpl w:val="5112B59E"/>
    <w:lvl w:ilvl="0" w:tplc="E138DF2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9A60FD8E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EE2E0CE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5728139C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B43E6176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41D29F2C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D1ECDD50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BDACE8E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A09023F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474226634">
    <w:abstractNumId w:val="16"/>
  </w:num>
  <w:num w:numId="2" w16cid:durableId="1344935043">
    <w:abstractNumId w:val="22"/>
  </w:num>
  <w:num w:numId="3" w16cid:durableId="1902476497">
    <w:abstractNumId w:val="9"/>
  </w:num>
  <w:num w:numId="4" w16cid:durableId="1663700221">
    <w:abstractNumId w:val="31"/>
  </w:num>
  <w:num w:numId="5" w16cid:durableId="1004674086">
    <w:abstractNumId w:val="23"/>
  </w:num>
  <w:num w:numId="6" w16cid:durableId="1506824613">
    <w:abstractNumId w:val="17"/>
  </w:num>
  <w:num w:numId="7" w16cid:durableId="1069771999">
    <w:abstractNumId w:val="10"/>
  </w:num>
  <w:num w:numId="8" w16cid:durableId="1429037062">
    <w:abstractNumId w:val="26"/>
  </w:num>
  <w:num w:numId="9" w16cid:durableId="632830569">
    <w:abstractNumId w:val="24"/>
  </w:num>
  <w:num w:numId="10" w16cid:durableId="927956896">
    <w:abstractNumId w:val="18"/>
  </w:num>
  <w:num w:numId="11" w16cid:durableId="1190607415">
    <w:abstractNumId w:val="32"/>
  </w:num>
  <w:num w:numId="12" w16cid:durableId="27412617">
    <w:abstractNumId w:val="7"/>
  </w:num>
  <w:num w:numId="13" w16cid:durableId="1504396637">
    <w:abstractNumId w:val="27"/>
  </w:num>
  <w:num w:numId="14" w16cid:durableId="907417362">
    <w:abstractNumId w:val="20"/>
  </w:num>
  <w:num w:numId="15" w16cid:durableId="1558543645">
    <w:abstractNumId w:val="5"/>
  </w:num>
  <w:num w:numId="16" w16cid:durableId="2050454162">
    <w:abstractNumId w:val="2"/>
  </w:num>
  <w:num w:numId="17" w16cid:durableId="1870677281">
    <w:abstractNumId w:val="19"/>
  </w:num>
  <w:num w:numId="18" w16cid:durableId="406155003">
    <w:abstractNumId w:val="6"/>
  </w:num>
  <w:num w:numId="19" w16cid:durableId="2055495851">
    <w:abstractNumId w:val="25"/>
  </w:num>
  <w:num w:numId="20" w16cid:durableId="1080836651">
    <w:abstractNumId w:val="21"/>
  </w:num>
  <w:num w:numId="21" w16cid:durableId="1964188846">
    <w:abstractNumId w:val="29"/>
  </w:num>
  <w:num w:numId="22" w16cid:durableId="513224003">
    <w:abstractNumId w:val="14"/>
  </w:num>
  <w:num w:numId="23" w16cid:durableId="1025716277">
    <w:abstractNumId w:val="4"/>
  </w:num>
  <w:num w:numId="24" w16cid:durableId="890003081">
    <w:abstractNumId w:val="15"/>
  </w:num>
  <w:num w:numId="25" w16cid:durableId="1847092861">
    <w:abstractNumId w:val="0"/>
  </w:num>
  <w:num w:numId="26" w16cid:durableId="264384779">
    <w:abstractNumId w:val="11"/>
  </w:num>
  <w:num w:numId="27" w16cid:durableId="530846434">
    <w:abstractNumId w:val="12"/>
  </w:num>
  <w:num w:numId="28" w16cid:durableId="1981882096">
    <w:abstractNumId w:val="13"/>
  </w:num>
  <w:num w:numId="29" w16cid:durableId="830292096">
    <w:abstractNumId w:val="30"/>
  </w:num>
  <w:num w:numId="30" w16cid:durableId="796148041">
    <w:abstractNumId w:val="3"/>
  </w:num>
  <w:num w:numId="31" w16cid:durableId="1858694734">
    <w:abstractNumId w:val="8"/>
  </w:num>
  <w:num w:numId="32" w16cid:durableId="1190947969">
    <w:abstractNumId w:val="1"/>
  </w:num>
  <w:num w:numId="33" w16cid:durableId="975336598">
    <w:abstractNumId w:val="2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8" w:dllVersion="513" w:checkStyle="1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71"/>
    <w:rsid w:val="0001270B"/>
    <w:rsid w:val="000202D1"/>
    <w:rsid w:val="000655BE"/>
    <w:rsid w:val="000758CE"/>
    <w:rsid w:val="00082D68"/>
    <w:rsid w:val="00083F0E"/>
    <w:rsid w:val="00094199"/>
    <w:rsid w:val="000B55B6"/>
    <w:rsid w:val="000B626C"/>
    <w:rsid w:val="000B7371"/>
    <w:rsid w:val="000D255E"/>
    <w:rsid w:val="00100D7C"/>
    <w:rsid w:val="00102BD5"/>
    <w:rsid w:val="001172A1"/>
    <w:rsid w:val="00117828"/>
    <w:rsid w:val="00124ECC"/>
    <w:rsid w:val="00127C7B"/>
    <w:rsid w:val="00131D1A"/>
    <w:rsid w:val="00146D7F"/>
    <w:rsid w:val="00150921"/>
    <w:rsid w:val="001517F5"/>
    <w:rsid w:val="0015372B"/>
    <w:rsid w:val="001768F9"/>
    <w:rsid w:val="001805DD"/>
    <w:rsid w:val="001810B7"/>
    <w:rsid w:val="00182991"/>
    <w:rsid w:val="001916C6"/>
    <w:rsid w:val="001A0579"/>
    <w:rsid w:val="001B30A5"/>
    <w:rsid w:val="001B3532"/>
    <w:rsid w:val="001D05F0"/>
    <w:rsid w:val="00216194"/>
    <w:rsid w:val="00263D23"/>
    <w:rsid w:val="00265064"/>
    <w:rsid w:val="002666B7"/>
    <w:rsid w:val="0028087A"/>
    <w:rsid w:val="00286319"/>
    <w:rsid w:val="002A183F"/>
    <w:rsid w:val="002A585F"/>
    <w:rsid w:val="002A70AA"/>
    <w:rsid w:val="002B7DC7"/>
    <w:rsid w:val="002C0372"/>
    <w:rsid w:val="002C1165"/>
    <w:rsid w:val="002E535B"/>
    <w:rsid w:val="003264BD"/>
    <w:rsid w:val="00340B92"/>
    <w:rsid w:val="003502BB"/>
    <w:rsid w:val="00354DA1"/>
    <w:rsid w:val="00363DBC"/>
    <w:rsid w:val="00366984"/>
    <w:rsid w:val="003763CC"/>
    <w:rsid w:val="00382355"/>
    <w:rsid w:val="0038258A"/>
    <w:rsid w:val="00396624"/>
    <w:rsid w:val="003A6374"/>
    <w:rsid w:val="003D6201"/>
    <w:rsid w:val="003D7267"/>
    <w:rsid w:val="003F012E"/>
    <w:rsid w:val="003F24DB"/>
    <w:rsid w:val="00407604"/>
    <w:rsid w:val="00411F71"/>
    <w:rsid w:val="00436C0B"/>
    <w:rsid w:val="00443328"/>
    <w:rsid w:val="00443B06"/>
    <w:rsid w:val="00445E61"/>
    <w:rsid w:val="00450839"/>
    <w:rsid w:val="00456839"/>
    <w:rsid w:val="00465FD7"/>
    <w:rsid w:val="0049360E"/>
    <w:rsid w:val="0049523C"/>
    <w:rsid w:val="004A42B6"/>
    <w:rsid w:val="004E7A23"/>
    <w:rsid w:val="004F1B2C"/>
    <w:rsid w:val="004F4870"/>
    <w:rsid w:val="004F489A"/>
    <w:rsid w:val="00502748"/>
    <w:rsid w:val="0051095F"/>
    <w:rsid w:val="00515070"/>
    <w:rsid w:val="005163D6"/>
    <w:rsid w:val="005164E2"/>
    <w:rsid w:val="005256EC"/>
    <w:rsid w:val="00530304"/>
    <w:rsid w:val="0053271E"/>
    <w:rsid w:val="00552BBE"/>
    <w:rsid w:val="00561420"/>
    <w:rsid w:val="00564266"/>
    <w:rsid w:val="00570245"/>
    <w:rsid w:val="00577405"/>
    <w:rsid w:val="005930D4"/>
    <w:rsid w:val="00596DD4"/>
    <w:rsid w:val="005D3163"/>
    <w:rsid w:val="005E3F2A"/>
    <w:rsid w:val="005F02D0"/>
    <w:rsid w:val="00604063"/>
    <w:rsid w:val="0064223A"/>
    <w:rsid w:val="00644FC6"/>
    <w:rsid w:val="006574E8"/>
    <w:rsid w:val="00660CEA"/>
    <w:rsid w:val="00660FF9"/>
    <w:rsid w:val="00661814"/>
    <w:rsid w:val="006631ED"/>
    <w:rsid w:val="006664DA"/>
    <w:rsid w:val="00671BFC"/>
    <w:rsid w:val="006818C4"/>
    <w:rsid w:val="00681C62"/>
    <w:rsid w:val="0069489B"/>
    <w:rsid w:val="006B51BF"/>
    <w:rsid w:val="006C0EB7"/>
    <w:rsid w:val="006C403E"/>
    <w:rsid w:val="006D0FF8"/>
    <w:rsid w:val="006D221F"/>
    <w:rsid w:val="006D5E11"/>
    <w:rsid w:val="006E2BB5"/>
    <w:rsid w:val="006E63D7"/>
    <w:rsid w:val="006F2F2E"/>
    <w:rsid w:val="006F65BB"/>
    <w:rsid w:val="00701940"/>
    <w:rsid w:val="00701F4C"/>
    <w:rsid w:val="007272F1"/>
    <w:rsid w:val="0073103F"/>
    <w:rsid w:val="00744F2F"/>
    <w:rsid w:val="00777921"/>
    <w:rsid w:val="007A4B88"/>
    <w:rsid w:val="007B30F7"/>
    <w:rsid w:val="007D15C0"/>
    <w:rsid w:val="007F034C"/>
    <w:rsid w:val="007F1C36"/>
    <w:rsid w:val="00813766"/>
    <w:rsid w:val="00825943"/>
    <w:rsid w:val="008353DB"/>
    <w:rsid w:val="00847E0B"/>
    <w:rsid w:val="00856E3F"/>
    <w:rsid w:val="00862865"/>
    <w:rsid w:val="00875828"/>
    <w:rsid w:val="00887CC8"/>
    <w:rsid w:val="008964EE"/>
    <w:rsid w:val="008A17C1"/>
    <w:rsid w:val="008C6334"/>
    <w:rsid w:val="008C7E96"/>
    <w:rsid w:val="008D5E88"/>
    <w:rsid w:val="008E3826"/>
    <w:rsid w:val="008E5734"/>
    <w:rsid w:val="008E57E0"/>
    <w:rsid w:val="008F32C3"/>
    <w:rsid w:val="008F33EF"/>
    <w:rsid w:val="008F44FD"/>
    <w:rsid w:val="008F4CA7"/>
    <w:rsid w:val="00910FEC"/>
    <w:rsid w:val="009141C0"/>
    <w:rsid w:val="009244B8"/>
    <w:rsid w:val="00925F20"/>
    <w:rsid w:val="00933937"/>
    <w:rsid w:val="009453B3"/>
    <w:rsid w:val="00947394"/>
    <w:rsid w:val="00947D6D"/>
    <w:rsid w:val="00954182"/>
    <w:rsid w:val="009649E7"/>
    <w:rsid w:val="009679B9"/>
    <w:rsid w:val="00982A62"/>
    <w:rsid w:val="00987519"/>
    <w:rsid w:val="009B3ECF"/>
    <w:rsid w:val="009C0050"/>
    <w:rsid w:val="009C33B6"/>
    <w:rsid w:val="009C5A01"/>
    <w:rsid w:val="009D44E6"/>
    <w:rsid w:val="009D589D"/>
    <w:rsid w:val="009E129E"/>
    <w:rsid w:val="009E7063"/>
    <w:rsid w:val="009F7B08"/>
    <w:rsid w:val="00A00339"/>
    <w:rsid w:val="00A016C0"/>
    <w:rsid w:val="00A25DE4"/>
    <w:rsid w:val="00A34336"/>
    <w:rsid w:val="00A35843"/>
    <w:rsid w:val="00A540E0"/>
    <w:rsid w:val="00A85FB6"/>
    <w:rsid w:val="00AA41B1"/>
    <w:rsid w:val="00AA53A1"/>
    <w:rsid w:val="00AA6525"/>
    <w:rsid w:val="00AE2A25"/>
    <w:rsid w:val="00AE4DDC"/>
    <w:rsid w:val="00B0112F"/>
    <w:rsid w:val="00B0280F"/>
    <w:rsid w:val="00B0331F"/>
    <w:rsid w:val="00B1541C"/>
    <w:rsid w:val="00B16FC6"/>
    <w:rsid w:val="00B30589"/>
    <w:rsid w:val="00B4257A"/>
    <w:rsid w:val="00B7402B"/>
    <w:rsid w:val="00B74B3F"/>
    <w:rsid w:val="00BB1954"/>
    <w:rsid w:val="00BB5F3B"/>
    <w:rsid w:val="00BC39B0"/>
    <w:rsid w:val="00BC7C00"/>
    <w:rsid w:val="00BD30F0"/>
    <w:rsid w:val="00BD6972"/>
    <w:rsid w:val="00BE1200"/>
    <w:rsid w:val="00BE1A5C"/>
    <w:rsid w:val="00C16B90"/>
    <w:rsid w:val="00C20CA6"/>
    <w:rsid w:val="00C304E4"/>
    <w:rsid w:val="00C31694"/>
    <w:rsid w:val="00C353F7"/>
    <w:rsid w:val="00C3680D"/>
    <w:rsid w:val="00C46FC6"/>
    <w:rsid w:val="00C514A8"/>
    <w:rsid w:val="00C6012D"/>
    <w:rsid w:val="00C74030"/>
    <w:rsid w:val="00C91869"/>
    <w:rsid w:val="00C91A4F"/>
    <w:rsid w:val="00C91CFA"/>
    <w:rsid w:val="00C9402F"/>
    <w:rsid w:val="00C95DEF"/>
    <w:rsid w:val="00CB138E"/>
    <w:rsid w:val="00CC3BEB"/>
    <w:rsid w:val="00CC6F5F"/>
    <w:rsid w:val="00CF1F2B"/>
    <w:rsid w:val="00D057DA"/>
    <w:rsid w:val="00D24D49"/>
    <w:rsid w:val="00D33312"/>
    <w:rsid w:val="00D6102F"/>
    <w:rsid w:val="00D6211F"/>
    <w:rsid w:val="00D628EF"/>
    <w:rsid w:val="00D65FDD"/>
    <w:rsid w:val="00D66959"/>
    <w:rsid w:val="00D756C0"/>
    <w:rsid w:val="00D968E5"/>
    <w:rsid w:val="00DA3BF4"/>
    <w:rsid w:val="00DD5649"/>
    <w:rsid w:val="00E02371"/>
    <w:rsid w:val="00E06730"/>
    <w:rsid w:val="00E06D39"/>
    <w:rsid w:val="00E0FFA4"/>
    <w:rsid w:val="00E11549"/>
    <w:rsid w:val="00E1714C"/>
    <w:rsid w:val="00E21446"/>
    <w:rsid w:val="00E22926"/>
    <w:rsid w:val="00E360AE"/>
    <w:rsid w:val="00E4318F"/>
    <w:rsid w:val="00E45C40"/>
    <w:rsid w:val="00E46611"/>
    <w:rsid w:val="00E60865"/>
    <w:rsid w:val="00E654BA"/>
    <w:rsid w:val="00E744C2"/>
    <w:rsid w:val="00E81C29"/>
    <w:rsid w:val="00EA250D"/>
    <w:rsid w:val="00EB2F4C"/>
    <w:rsid w:val="00EC1BAB"/>
    <w:rsid w:val="00ED0BC5"/>
    <w:rsid w:val="00ED1CD8"/>
    <w:rsid w:val="00ED7216"/>
    <w:rsid w:val="00EE0A3D"/>
    <w:rsid w:val="00EE63C7"/>
    <w:rsid w:val="00EF7183"/>
    <w:rsid w:val="00F11E74"/>
    <w:rsid w:val="00F360A3"/>
    <w:rsid w:val="00F37858"/>
    <w:rsid w:val="00F42F26"/>
    <w:rsid w:val="00F52121"/>
    <w:rsid w:val="00F71BE7"/>
    <w:rsid w:val="00F7426C"/>
    <w:rsid w:val="00FA6C06"/>
    <w:rsid w:val="00FC1DE0"/>
    <w:rsid w:val="00FE4533"/>
    <w:rsid w:val="00FF2C71"/>
    <w:rsid w:val="00FF4025"/>
    <w:rsid w:val="02FA1FF8"/>
    <w:rsid w:val="02FE6D8E"/>
    <w:rsid w:val="03661AEA"/>
    <w:rsid w:val="03FDC56E"/>
    <w:rsid w:val="06F1CA22"/>
    <w:rsid w:val="074376AC"/>
    <w:rsid w:val="082F9EEF"/>
    <w:rsid w:val="085D4792"/>
    <w:rsid w:val="08B1AE2D"/>
    <w:rsid w:val="08F75F13"/>
    <w:rsid w:val="0ACFAC94"/>
    <w:rsid w:val="0AECC660"/>
    <w:rsid w:val="0BEFFBEB"/>
    <w:rsid w:val="0C09570F"/>
    <w:rsid w:val="0D4C6033"/>
    <w:rsid w:val="0DEF71C5"/>
    <w:rsid w:val="0F5782AC"/>
    <w:rsid w:val="10613176"/>
    <w:rsid w:val="114F1CB5"/>
    <w:rsid w:val="119F74D2"/>
    <w:rsid w:val="1202EA81"/>
    <w:rsid w:val="12493097"/>
    <w:rsid w:val="1360CF4E"/>
    <w:rsid w:val="13BB68E7"/>
    <w:rsid w:val="142A7CCA"/>
    <w:rsid w:val="1454E327"/>
    <w:rsid w:val="1482D619"/>
    <w:rsid w:val="17163034"/>
    <w:rsid w:val="17223624"/>
    <w:rsid w:val="17CF7568"/>
    <w:rsid w:val="181D07F8"/>
    <w:rsid w:val="18ADE981"/>
    <w:rsid w:val="19892DE7"/>
    <w:rsid w:val="19CFED41"/>
    <w:rsid w:val="19EAC807"/>
    <w:rsid w:val="1A4ACF90"/>
    <w:rsid w:val="1B306B7C"/>
    <w:rsid w:val="1C294EB0"/>
    <w:rsid w:val="1CFF00EC"/>
    <w:rsid w:val="1DB05458"/>
    <w:rsid w:val="1EB85508"/>
    <w:rsid w:val="1ED75C65"/>
    <w:rsid w:val="215E4F16"/>
    <w:rsid w:val="237BA4BA"/>
    <w:rsid w:val="249B9270"/>
    <w:rsid w:val="2585DCC8"/>
    <w:rsid w:val="26609ED2"/>
    <w:rsid w:val="28460C6C"/>
    <w:rsid w:val="2AFA1170"/>
    <w:rsid w:val="2B90FB9F"/>
    <w:rsid w:val="2EA12328"/>
    <w:rsid w:val="2F4DF324"/>
    <w:rsid w:val="2F851008"/>
    <w:rsid w:val="2FAE1528"/>
    <w:rsid w:val="2FB42809"/>
    <w:rsid w:val="30255182"/>
    <w:rsid w:val="3049B345"/>
    <w:rsid w:val="30BD0090"/>
    <w:rsid w:val="31C3DEF2"/>
    <w:rsid w:val="328C688B"/>
    <w:rsid w:val="34BEFB47"/>
    <w:rsid w:val="34D7CDC3"/>
    <w:rsid w:val="35DCFAA8"/>
    <w:rsid w:val="363D3122"/>
    <w:rsid w:val="3661B533"/>
    <w:rsid w:val="38142A9B"/>
    <w:rsid w:val="3924C8F3"/>
    <w:rsid w:val="39861C23"/>
    <w:rsid w:val="39C76873"/>
    <w:rsid w:val="39C9F671"/>
    <w:rsid w:val="3C44753F"/>
    <w:rsid w:val="3CC8064F"/>
    <w:rsid w:val="3CE7131E"/>
    <w:rsid w:val="3F43ADDC"/>
    <w:rsid w:val="40640175"/>
    <w:rsid w:val="40657367"/>
    <w:rsid w:val="4144BA06"/>
    <w:rsid w:val="41A6F911"/>
    <w:rsid w:val="41D609C1"/>
    <w:rsid w:val="438B0FC1"/>
    <w:rsid w:val="438B3015"/>
    <w:rsid w:val="43C14685"/>
    <w:rsid w:val="43DE2B9D"/>
    <w:rsid w:val="4401055C"/>
    <w:rsid w:val="441F1B6D"/>
    <w:rsid w:val="445B209C"/>
    <w:rsid w:val="455DF606"/>
    <w:rsid w:val="45F83684"/>
    <w:rsid w:val="4ADD0B35"/>
    <w:rsid w:val="4B079F23"/>
    <w:rsid w:val="4B325A01"/>
    <w:rsid w:val="4D21B0FF"/>
    <w:rsid w:val="4EC8BC26"/>
    <w:rsid w:val="4F0127C3"/>
    <w:rsid w:val="4FB671FD"/>
    <w:rsid w:val="4FC4D7CA"/>
    <w:rsid w:val="50097F4A"/>
    <w:rsid w:val="50209A8B"/>
    <w:rsid w:val="510AC75A"/>
    <w:rsid w:val="5297A78C"/>
    <w:rsid w:val="529E58E5"/>
    <w:rsid w:val="54F01BE6"/>
    <w:rsid w:val="54F4D592"/>
    <w:rsid w:val="55714A23"/>
    <w:rsid w:val="55C64B00"/>
    <w:rsid w:val="56AC9BB7"/>
    <w:rsid w:val="56E4D3E3"/>
    <w:rsid w:val="56FF4FA5"/>
    <w:rsid w:val="57349C3D"/>
    <w:rsid w:val="590F0702"/>
    <w:rsid w:val="5BCB6CE0"/>
    <w:rsid w:val="5E12109F"/>
    <w:rsid w:val="5E2313B7"/>
    <w:rsid w:val="5FA7EBE9"/>
    <w:rsid w:val="60F2C845"/>
    <w:rsid w:val="616F18E4"/>
    <w:rsid w:val="6214997A"/>
    <w:rsid w:val="621E7801"/>
    <w:rsid w:val="63FF7BE0"/>
    <w:rsid w:val="6444A0C3"/>
    <w:rsid w:val="64C6F936"/>
    <w:rsid w:val="656F251E"/>
    <w:rsid w:val="680A7302"/>
    <w:rsid w:val="68709832"/>
    <w:rsid w:val="68E67698"/>
    <w:rsid w:val="69021D0D"/>
    <w:rsid w:val="6923C76F"/>
    <w:rsid w:val="6B16C4C7"/>
    <w:rsid w:val="6B666927"/>
    <w:rsid w:val="6BB8467C"/>
    <w:rsid w:val="6C2E5D3B"/>
    <w:rsid w:val="6C82C43E"/>
    <w:rsid w:val="6CC3B5AF"/>
    <w:rsid w:val="6CD6BC02"/>
    <w:rsid w:val="6D735583"/>
    <w:rsid w:val="6E84E3B5"/>
    <w:rsid w:val="6EE05947"/>
    <w:rsid w:val="6F38D529"/>
    <w:rsid w:val="6F7DA123"/>
    <w:rsid w:val="707A7364"/>
    <w:rsid w:val="709E4459"/>
    <w:rsid w:val="74C1F78A"/>
    <w:rsid w:val="75DAD84B"/>
    <w:rsid w:val="76325F65"/>
    <w:rsid w:val="7770197E"/>
    <w:rsid w:val="7B472540"/>
    <w:rsid w:val="7B84E86C"/>
    <w:rsid w:val="7B864A50"/>
    <w:rsid w:val="7B99D77E"/>
    <w:rsid w:val="7BFC1B15"/>
    <w:rsid w:val="7BFCF897"/>
    <w:rsid w:val="7C8A0809"/>
    <w:rsid w:val="7D99C882"/>
    <w:rsid w:val="7DF0A419"/>
    <w:rsid w:val="7E788D25"/>
    <w:rsid w:val="7E830A78"/>
    <w:rsid w:val="7FD8EE95"/>
    <w:rsid w:val="7FF4D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B01FB"/>
  <w15:chartTrackingRefBased/>
  <w15:docId w15:val="{A83D9214-F860-4050-A49A-62F66FC5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25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25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5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25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25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6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396624"/>
    <w:pPr>
      <w:spacing w:before="120" w:after="120"/>
      <w:ind w:left="763"/>
    </w:pPr>
    <w:rPr>
      <w:sz w:val="24"/>
      <w:szCs w:val="24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Strong">
    <w:name w:val="Strong"/>
    <w:qFormat/>
    <w:rPr>
      <w:b/>
      <w:bCs/>
    </w:rPr>
  </w:style>
  <w:style w:type="paragraph" w:styleId="NormalWeb">
    <w:name w:val="Normal (Web)"/>
    <w:basedOn w:val="Normal"/>
    <w:uiPriority w:val="99"/>
    <w:rsid w:val="00F71BE7"/>
    <w:pPr>
      <w:widowControl/>
      <w:spacing w:before="100" w:beforeAutospacing="1" w:after="100" w:afterAutospacing="1" w:line="240" w:lineRule="auto"/>
    </w:pPr>
    <w:rPr>
      <w:color w:val="000000"/>
      <w:sz w:val="24"/>
      <w:szCs w:val="24"/>
    </w:rPr>
  </w:style>
  <w:style w:type="table" w:styleId="TableGrid">
    <w:name w:val="Table Grid"/>
    <w:basedOn w:val="TableNormal"/>
    <w:rsid w:val="00561420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8B1AE2D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A85FB6"/>
    <w:pPr>
      <w:autoSpaceDE w:val="0"/>
      <w:autoSpaceDN w:val="0"/>
      <w:spacing w:line="257" w:lineRule="exact"/>
      <w:ind w:left="108"/>
    </w:pPr>
    <w:rPr>
      <w:rFonts w:ascii="Cambria" w:eastAsia="Cambria" w:hAnsi="Cambria" w:cs="Cambr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4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sv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5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NK\Desktop\re\Software%20Requirements%20Specification%20non%20UM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0">
    <wetp:webextensionref xmlns:r="http://schemas.openxmlformats.org/officeDocument/2006/relationships" r:id="rId2"/>
  </wetp:taskpane>
  <wetp:taskpane dockstate="right" visibility="0" width="438" row="1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D6FD2E3B-07F2-4D1A-9014-C0F4878D8871}">
  <we:reference id="wa200005502" version="1.0.0.11" store="en-US" storeType="OMEX"/>
  <we:alternateReferences>
    <we:reference id="wa200005502" version="1.0.0.11" store="wa200005502" storeType="OMEX"/>
  </we:alternateReferences>
  <we:properties>
    <we:property name="docId" value="&quot;ztf9nuGLmOqZfY8MQlzQe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75533E6-6493-44EB-B268-01721849C59F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8FDE70D9-2830-4F32-BEF6-DC6FE0633747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318ACD26945745A512825558A7791B" ma:contentTypeVersion="11" ma:contentTypeDescription="Create a new document." ma:contentTypeScope="" ma:versionID="6002454e866b06b758b7ac31f338d32f">
  <xsd:schema xmlns:xsd="http://www.w3.org/2001/XMLSchema" xmlns:xs="http://www.w3.org/2001/XMLSchema" xmlns:p="http://schemas.microsoft.com/office/2006/metadata/properties" xmlns:ns2="c656170f-008f-4229-b05b-64655509e4f3" xmlns:ns3="e0b0e404-ef2a-465b-9e0d-e0e955623bf9" targetNamespace="http://schemas.microsoft.com/office/2006/metadata/properties" ma:root="true" ma:fieldsID="8217c8a918af0d111a6422c3279b46ba" ns2:_="" ns3:_="">
    <xsd:import namespace="c656170f-008f-4229-b05b-64655509e4f3"/>
    <xsd:import namespace="e0b0e404-ef2a-465b-9e0d-e0e955623b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56170f-008f-4229-b05b-64655509e4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1d74cb1-1e2d-4745-ba93-292ae8bdfe3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b0e404-ef2a-465b-9e0d-e0e955623bf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ea64b52-6103-4278-b286-20aad75445e5}" ma:internalName="TaxCatchAll" ma:showField="CatchAllData" ma:web="e0b0e404-ef2a-465b-9e0d-e0e955623b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56170f-008f-4229-b05b-64655509e4f3">
      <Terms xmlns="http://schemas.microsoft.com/office/infopath/2007/PartnerControls"/>
    </lcf76f155ced4ddcb4097134ff3c332f>
    <TaxCatchAll xmlns="e0b0e404-ef2a-465b-9e0d-e0e955623bf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0072A-1AEE-43FA-AFCD-28A69A304D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56170f-008f-4229-b05b-64655509e4f3"/>
    <ds:schemaRef ds:uri="e0b0e404-ef2a-465b-9e0d-e0e955623b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F35372-1D00-4DCF-8A8E-D25C9C9C2E28}">
  <ds:schemaRefs>
    <ds:schemaRef ds:uri="http://schemas.microsoft.com/office/2006/metadata/properties"/>
    <ds:schemaRef ds:uri="http://schemas.microsoft.com/office/infopath/2007/PartnerControls"/>
    <ds:schemaRef ds:uri="c656170f-008f-4229-b05b-64655509e4f3"/>
    <ds:schemaRef ds:uri="e0b0e404-ef2a-465b-9e0d-e0e955623bf9"/>
  </ds:schemaRefs>
</ds:datastoreItem>
</file>

<file path=customXml/itemProps3.xml><?xml version="1.0" encoding="utf-8"?>
<ds:datastoreItem xmlns:ds="http://schemas.openxmlformats.org/officeDocument/2006/customXml" ds:itemID="{DAB505F9-F2E2-499E-97C4-77D4799919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5B9E47-0551-486B-9829-DE59667C1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 non UML.dot</Template>
  <TotalTime>783</TotalTime>
  <Pages>1</Pages>
  <Words>2044</Words>
  <Characters>11656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>&lt;Company Name&gt;</Company>
  <LinksUpToDate>false</LinksUpToDate>
  <CharactersWithSpaces>13673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cse</dc:creator>
  <cp:keywords/>
  <dc:description/>
  <cp:lastModifiedBy>Aditya Shravan</cp:lastModifiedBy>
  <cp:revision>11</cp:revision>
  <cp:lastPrinted>2025-03-07T04:43:00Z</cp:lastPrinted>
  <dcterms:created xsi:type="dcterms:W3CDTF">2025-03-05T19:33:00Z</dcterms:created>
  <dcterms:modified xsi:type="dcterms:W3CDTF">2025-03-09T18:37:00Z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0x0101005D318ACD26945745A512825558A7791B</vt:lpwstr>
  </property>
  <property fmtid="{D5CDD505-2E9C-101B-9397-08002B2CF9AE}" pid="3" name="MediaServiceImageTags">
    <vt:lpwstr/>
  </property>
</Properties>
</file>